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="00C307D8" w:rsidTr="00047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736"/>
        </w:trPr>
        <w:tc>
          <w:tcPr>
            <w:tcW w:w="5037" w:type="dxa"/>
          </w:tcPr>
          <w:p w:rsidR="00C307D8" w:rsidRDefault="00CC60D8" w:rsidP="006817A0">
            <w:pPr>
              <w:pStyle w:val="Name"/>
            </w:pPr>
            <w:r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068955E2" wp14:editId="2876DFE5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191135</wp:posOffset>
                      </wp:positionV>
                      <wp:extent cx="1257300" cy="571500"/>
                      <wp:effectExtent l="0" t="0" r="0" b="0"/>
                      <wp:wrapNone/>
                      <wp:docPr id="14" name="Group 1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9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91A8D" w:rsidRDefault="007B23A2" w:rsidP="00CC60D8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 w:rsidRPr="007B23A2"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11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8955E2" id="Group 14" o:spid="_x0000_s1026" style="position:absolute;left:0;text-align:left;margin-left:-1.55pt;margin-top:15.05pt;width:99pt;height:45pt;z-index:251662336;mso-width-relative:margin;mso-height-relative:margin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8" o:spid="_x0000_s1027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" filled="f" fillcolor="#fffffe" stroked="f" strokecolor="#212120" insetpen="t">
                        <v:textbox inset="2.88pt,2.88pt,2.88pt,2.88pt">
                          <w:txbxContent>
                            <w:p w:rsidR="00D91A8D" w:rsidRDefault="007B23A2" w:rsidP="00CC60D8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 w:rsidRPr="007B23A2"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</w:txbxContent>
                        </v:textbox>
                      </v:shape>
                      <v:group id="Group 10" o:spid="_x0000_s1028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shape id="Freeform 211" o:spid="_x0000_s1029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30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31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="00D91A8D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1E6CB5EC" wp14:editId="73780A83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553085</wp:posOffset>
                      </wp:positionV>
                      <wp:extent cx="3197225" cy="1147445"/>
                      <wp:effectExtent l="0" t="0" r="3175" b="0"/>
                      <wp:wrapNone/>
                      <wp:docPr id="1" name="Group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6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F6447B" id="Group 1" o:spid="_x0000_s1026" style="position:absolute;margin-left:-8.25pt;margin-top:43.55pt;width:251.75pt;height:90.35pt;z-index:-251658240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-24102200"/>
                <w:placeholder>
                  <w:docPart w:val="EB9A262D59464205A740F114427F5CBF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-2143104227"/>
              <w:placeholder>
                <w:docPart w:val="6021318171964702A827A4AEE93885E5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C307D8" w:rsidRDefault="007B23A2" w:rsidP="006817A0">
                <w:pPr>
                  <w:pStyle w:val="Address"/>
                </w:pPr>
                <w:r>
                  <w:t>Vijenac Ivana Česmičkog 7</w:t>
                </w:r>
              </w:p>
            </w:sdtContent>
          </w:sdt>
          <w:p w:rsidR="0004743C" w:rsidRPr="0004743C" w:rsidRDefault="004A211E" w:rsidP="006817A0">
            <w:pPr>
              <w:pStyle w:val="Address"/>
              <w:rPr>
                <w:rStyle w:val="AddressChar"/>
              </w:rPr>
            </w:pPr>
            <w:sdt>
              <w:sdtPr>
                <w:alias w:val="Enter city, state, zip code:"/>
                <w:tag w:val="Enter city, state, zip code:"/>
                <w:id w:val="-1886870553"/>
                <w:placeholder>
                  <w:docPart w:val="C6C0B66C73A942A384A7BE4681A4C2AF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EndPr>
                <w:rPr>
                  <w:rStyle w:val="AddressChar"/>
                </w:rPr>
              </w:sdtEndPr>
              <w:sdtContent>
                <w:r w:rsidR="007B23A2">
                  <w:rPr>
                    <w:lang w:val="hr-HR"/>
                  </w:rPr>
                  <w:t xml:space="preserve">31000 Osijek, Croatia </w:t>
                </w:r>
              </w:sdtContent>
            </w:sdt>
          </w:p>
          <w:p w:rsidR="0004743C" w:rsidRDefault="004A211E" w:rsidP="006817A0">
            <w:pPr>
              <w:rPr>
                <w:bCs w:val="0"/>
              </w:rPr>
            </w:pPr>
            <w:sdt>
              <w:sdtPr>
                <w:alias w:val="Enter telephone 1:"/>
                <w:tag w:val="Enter telephone 1:"/>
                <w:id w:val="770672892"/>
                <w:placeholder>
                  <w:docPart w:val="A7A07DE9554D4A7FB3E63B228BD183E5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t>+385 95 9106212</w:t>
                </w:r>
              </w:sdtContent>
            </w:sdt>
          </w:p>
          <w:p w:rsidR="0004743C" w:rsidRDefault="004A211E" w:rsidP="000059DB">
            <w:pPr>
              <w:rPr>
                <w:bCs w:val="0"/>
              </w:rPr>
            </w:pPr>
            <w:sdt>
              <w:sdtPr>
                <w:alias w:val="Enter telepone 2:"/>
                <w:tag w:val="Enter telepone 2:"/>
                <w:id w:val="2043023049"/>
                <w:placeholder>
                  <w:docPart w:val="13CA5DCF676646D7B0B3A3F7526CAC58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t>info@gergely.hr</w:t>
                </w:r>
              </w:sdtContent>
            </w:sdt>
          </w:p>
          <w:p w:rsidR="00C307D8" w:rsidRDefault="004A211E" w:rsidP="007B23A2">
            <w:sdt>
              <w:sdtPr>
                <w:alias w:val="Enter web address:"/>
                <w:tag w:val="Enter web address:"/>
                <w:id w:val="1204521838"/>
                <w:placeholder>
                  <w:docPart w:val="39EB673025F545ADA9759442C89E8C3D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04829FE0" wp14:editId="223C0F75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188595</wp:posOffset>
                      </wp:positionV>
                      <wp:extent cx="1257300" cy="571500"/>
                      <wp:effectExtent l="0" t="0" r="0" b="0"/>
                      <wp:wrapNone/>
                      <wp:docPr id="19" name="Group 1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20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B23A2" w:rsidRDefault="007B23A2" w:rsidP="007B23A2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bookmarkStart w:id="0" w:name="_GoBack"/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bookmarkEnd w:id="0"/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 w:rsidRPr="007B23A2"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  <w:p w:rsidR="000A67BC" w:rsidRDefault="000A67BC" w:rsidP="000A67BC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>
                                      <w:rPr>
                                        <w:lang w:val="en"/>
                                      </w:rPr>
                                      <w:t>nc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22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829FE0" id="Group 19" o:spid="_x0000_s1032" style="position:absolute;left:0;text-align:left;margin-left:-.8pt;margin-top:14.85pt;width:99pt;height:45pt;z-index:251665408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">
                      <v:shape id="Text Box 208" o:spid="_x0000_s1033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" filled="f" fillcolor="#fffffe" stroked="f" strokecolor="#212120" insetpen="t">
                        <v:textbox inset="2.88pt,2.88pt,2.88pt,2.88pt">
                          <w:txbxContent>
                            <w:p w:rsidR="007B23A2" w:rsidRDefault="007B23A2" w:rsidP="007B23A2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bookmarkStart w:id="1" w:name="_GoBack"/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bookmarkEnd w:id="1"/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 w:rsidRPr="007B23A2"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  <w:p w:rsidR="000A67BC" w:rsidRDefault="000A67BC" w:rsidP="000A67BC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>
                                <w:rPr>
                                  <w:lang w:val="en"/>
                                </w:rPr>
                                <w:t>nc</w:t>
                              </w:r>
                            </w:p>
                          </w:txbxContent>
                        </v:textbox>
                      </v:shape>
                      <v:group id="Group 21" o:spid="_x0000_s1034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Freeform 211" o:spid="_x0000_s1035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36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37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7529CABD" wp14:editId="5F53A4F0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550908</wp:posOffset>
                      </wp:positionV>
                      <wp:extent cx="3197225" cy="1147445"/>
                      <wp:effectExtent l="0" t="0" r="3175" b="0"/>
                      <wp:wrapNone/>
                      <wp:docPr id="15" name="Group 1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16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7809DA" id="Group 15" o:spid="_x0000_s1026" style="position:absolute;margin-left:-7.5pt;margin-top:43.4pt;width:251.75pt;height:90.35pt;z-index:-251652096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1045099425"/>
                <w:placeholder>
                  <w:docPart w:val="746624BACA344439A31DCB4B8B998E86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1994066915"/>
              <w:placeholder>
                <w:docPart w:val="47B269F5D52F41DA8AC763104DBC5F9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  <w:rPr>
                    <w:bCs/>
                  </w:rPr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1363324955"/>
              <w:placeholder>
                <w:docPart w:val="2A639C6FCF634808AA3C5B717330E91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t xml:space="preserve">31000 </w:t>
                </w:r>
                <w:r>
                  <w:rPr>
                    <w:lang w:val="hr-HR"/>
                  </w:rPr>
                  <w:t xml:space="preserve">Osijek, Croatia </w:t>
                </w:r>
              </w:p>
            </w:sdtContent>
          </w:sdt>
          <w:p w:rsidR="000A67BC" w:rsidRDefault="004A211E" w:rsidP="000A67BC">
            <w:pPr>
              <w:rPr>
                <w:bCs w:val="0"/>
              </w:rPr>
            </w:pPr>
            <w:sdt>
              <w:sdtPr>
                <w:alias w:val="Enter telephone 1:"/>
                <w:tag w:val="Enter telephone 1:"/>
                <w:id w:val="1460524073"/>
                <w:placeholder>
                  <w:docPart w:val="46DD4E1096FD475EA05B56A7D41DA22D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 w:val="0"/>
              </w:rPr>
            </w:pPr>
            <w:sdt>
              <w:sdtPr>
                <w:alias w:val="Enter telepone 2:"/>
                <w:tag w:val="Enter telepone 2:"/>
                <w:id w:val="-2072265643"/>
                <w:placeholder>
                  <w:docPart w:val="3D2C47B866D14CD6AA1A801000A9E389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A67BC">
            <w:sdt>
              <w:sdtPr>
                <w:alias w:val="Enter web address:"/>
                <w:tag w:val="Enter web address:"/>
                <w:id w:val="441198823"/>
                <w:placeholder>
                  <w:docPart w:val="A6A3BBE2A0B24439923467A3E15C09BE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</w:tr>
      <w:tr w:rsidR="00C307D8" w:rsidTr="008C002C">
        <w:trPr>
          <w:trHeight w:hRule="exact" w:val="2736"/>
        </w:trPr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26EB7F8E" wp14:editId="3389216F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191135</wp:posOffset>
                      </wp:positionV>
                      <wp:extent cx="1257300" cy="571500"/>
                      <wp:effectExtent l="0" t="0" r="0" b="0"/>
                      <wp:wrapNone/>
                      <wp:docPr id="247" name="Group 24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248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7B23A2" w:rsidP="007B23A2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249" name="Group 249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250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1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2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B7F8E" id="Group 247" o:spid="_x0000_s1038" style="position:absolute;left:0;text-align:left;margin-left:-.8pt;margin-top:15.05pt;width:99pt;height:45pt;z-index:251689984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">
                      <v:shape id="Text Box 208" o:spid="_x0000_s1039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" filled="f" fillcolor="#fffffe" stroked="f" strokecolor="#212120" insetpen="t">
                        <v:textbox inset="2.88pt,2.88pt,2.88pt,2.88pt">
                          <w:txbxContent>
                            <w:p w:rsidR="000A67BC" w:rsidRDefault="007B23A2" w:rsidP="007B23A2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</w:txbxContent>
                        </v:textbox>
                      </v:shape>
                      <v:group id="Group 249" o:spid="_x0000_s1040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<v:shape id="Freeform 211" o:spid="_x0000_s1041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42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43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2ED477AB" wp14:editId="27FF9485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553085</wp:posOffset>
                      </wp:positionV>
                      <wp:extent cx="3197225" cy="1147445"/>
                      <wp:effectExtent l="0" t="0" r="3175" b="0"/>
                      <wp:wrapNone/>
                      <wp:docPr id="243" name="Group 24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244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122C45" id="Group 243" o:spid="_x0000_s1026" style="position:absolute;margin-left:-7.5pt;margin-top:43.55pt;width:251.75pt;height:90.35pt;z-index:-251627520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2101291898"/>
                <w:placeholder>
                  <w:docPart w:val="60635F417C5E410797642AFBC689C824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1429626876"/>
              <w:placeholder>
                <w:docPart w:val="E0CF6A70F1084284AFA45B14FEC073C5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-1693996829"/>
              <w:placeholder>
                <w:docPart w:val="C3694A942D2D48569044ABE8BA3CD4D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1994902740"/>
                <w:placeholder>
                  <w:docPart w:val="B4F953C78BEB4203A38D224078680FF3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956920362"/>
                <w:placeholder>
                  <w:docPart w:val="3B2B7F2DE06C44B8B7E876818115F5EB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059DB">
            <w:sdt>
              <w:sdtPr>
                <w:alias w:val="Enter web address:"/>
                <w:tag w:val="Enter web address:"/>
                <w:id w:val="-250738454"/>
                <w:placeholder>
                  <w:docPart w:val="9F96112B23374CBF85C6A9009C49DDFE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t>www.gergely.hr</w:t>
                </w:r>
              </w:sdtContent>
            </w:sdt>
          </w:p>
        </w:tc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12F16B0A" wp14:editId="52A4255D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191135</wp:posOffset>
                      </wp:positionV>
                      <wp:extent cx="1257300" cy="571500"/>
                      <wp:effectExtent l="0" t="0" r="0" b="0"/>
                      <wp:wrapNone/>
                      <wp:docPr id="29" name="Group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30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7B23A2" w:rsidP="007B23A2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64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5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F16B0A" id="Group 29" o:spid="_x0000_s1044" style="position:absolute;left:0;text-align:left;margin-left:-.8pt;margin-top:15.05pt;width:99pt;height:45pt;z-index:251668480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">
                      <v:shape id="Text Box 208" o:spid="_x0000_s1045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" filled="f" fillcolor="#fffffe" stroked="f" strokecolor="#212120" insetpen="t">
                        <v:textbox inset="2.88pt,2.88pt,2.88pt,2.88pt">
                          <w:txbxContent>
                            <w:p w:rsidR="000A67BC" w:rsidRDefault="007B23A2" w:rsidP="007B23A2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.o.o.</w:t>
                              </w:r>
                            </w:p>
                          </w:txbxContent>
                        </v:textbox>
                      </v:shape>
                      <v:group id="Group 31" o:spid="_x0000_s1046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shape id="Freeform 211" o:spid="_x0000_s1047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48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49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7E3A4C9A" wp14:editId="1D99BEC3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553085</wp:posOffset>
                      </wp:positionV>
                      <wp:extent cx="3197225" cy="1147445"/>
                      <wp:effectExtent l="0" t="0" r="3175" b="0"/>
                      <wp:wrapNone/>
                      <wp:docPr id="25" name="Group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26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774479" id="Group 25" o:spid="_x0000_s1026" style="position:absolute;margin-left:-7.5pt;margin-top:43.55pt;width:251.75pt;height:90.35pt;z-index:-251649024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-1277326154"/>
                <w:placeholder>
                  <w:docPart w:val="A11D0864CDAA408A983172545FCE87AD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-238088341"/>
              <w:placeholder>
                <w:docPart w:val="54F08734A3C94834B1378A82850CB483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-961813544"/>
              <w:placeholder>
                <w:docPart w:val="4415B63B31774675A037A2480417CF5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1146473714"/>
                <w:placeholder>
                  <w:docPart w:val="A63E609DCEC246FA90F3AFFABE340420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-761149217"/>
                <w:placeholder>
                  <w:docPart w:val="094F0A5ABC5E418B91ABCD278EE7EC32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A67BC">
            <w:sdt>
              <w:sdtPr>
                <w:alias w:val="Enter web address:"/>
                <w:tag w:val="Enter web address:"/>
                <w:id w:val="-436370194"/>
                <w:placeholder>
                  <w:docPart w:val="4EFF2D77DFF742FFAD2522147E840049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</w:tr>
      <w:tr w:rsidR="00C307D8" w:rsidTr="008C002C">
        <w:trPr>
          <w:trHeight w:hRule="exact" w:val="2736"/>
        </w:trPr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2E37FA69" wp14:editId="348E5122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191135</wp:posOffset>
                      </wp:positionV>
                      <wp:extent cx="1257300" cy="571500"/>
                      <wp:effectExtent l="0" t="0" r="0" b="0"/>
                      <wp:wrapNone/>
                      <wp:docPr id="237" name="Group 23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238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0059DB" w:rsidP="000A67BC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239" name="Group 239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240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1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2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37FA69" id="Group 237" o:spid="_x0000_s1050" style="position:absolute;left:0;text-align:left;margin-left:-.8pt;margin-top:15.05pt;width:99pt;height:45pt;z-index:251686912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">
                      <v:shape id="Text Box 208" o:spid="_x0000_s1051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" filled="f" fillcolor="#fffffe" stroked="f" strokecolor="#212120" insetpen="t">
                        <v:textbox inset="2.88pt,2.88pt,2.88pt,2.88pt">
                          <w:txbxContent>
                            <w:p w:rsidR="000A67BC" w:rsidRDefault="000059DB" w:rsidP="000A67BC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</w:txbxContent>
                        </v:textbox>
                      </v:shape>
                      <v:group id="Group 239" o:spid="_x0000_s1052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    <v:shape id="Freeform 211" o:spid="_x0000_s1053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54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55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52CB47AA" wp14:editId="5B891514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553085</wp:posOffset>
                      </wp:positionV>
                      <wp:extent cx="3197225" cy="1147445"/>
                      <wp:effectExtent l="0" t="0" r="3175" b="0"/>
                      <wp:wrapNone/>
                      <wp:docPr id="233" name="Group 23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234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6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A18579" id="Group 233" o:spid="_x0000_s1026" style="position:absolute;margin-left:-7.5pt;margin-top:43.55pt;width:251.75pt;height:90.35pt;z-index:-251630592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65544670"/>
                <w:placeholder>
                  <w:docPart w:val="D05DEB8673F94480B7F478F93470F38D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1732954249"/>
              <w:placeholder>
                <w:docPart w:val="3FDBDF71912C41019331364AC573BF0A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-1850868105"/>
              <w:placeholder>
                <w:docPart w:val="F2F0FFC183A0436C9AEAACA6E22D82D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2054037466"/>
                <w:placeholder>
                  <w:docPart w:val="5401EACD6FC740A7B9406DF0E668EFC6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949277238"/>
                <w:placeholder>
                  <w:docPart w:val="FA8442355BD3457F99448A92D20BF7F8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059DB">
            <w:sdt>
              <w:sdtPr>
                <w:alias w:val="Enter web address:"/>
                <w:tag w:val="Enter web address:"/>
                <w:id w:val="910197081"/>
                <w:placeholder>
                  <w:docPart w:val="BBED7BB2B3754B6599D801D4443BA1FC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4FA95AE" wp14:editId="0C4CFFE4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553085</wp:posOffset>
                      </wp:positionV>
                      <wp:extent cx="3197225" cy="1147445"/>
                      <wp:effectExtent l="0" t="0" r="3175" b="0"/>
                      <wp:wrapNone/>
                      <wp:docPr id="67" name="Group 6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68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84EA0" id="Group 67" o:spid="_x0000_s1026" style="position:absolute;margin-left:-7.5pt;margin-top:43.55pt;width:251.75pt;height:90.35pt;z-index:-251645952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010192D7" wp14:editId="346B00BF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191135</wp:posOffset>
                      </wp:positionV>
                      <wp:extent cx="1257300" cy="571500"/>
                      <wp:effectExtent l="0" t="0" r="0" b="0"/>
                      <wp:wrapNone/>
                      <wp:docPr id="75" name="Group 7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76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0059DB" w:rsidP="000A67BC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77" name="Group 77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78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192D7" id="Group 75" o:spid="_x0000_s1056" style="position:absolute;left:0;text-align:left;margin-left:-.8pt;margin-top:15.05pt;width:99pt;height:45pt;z-index:251671552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">
                      <v:shape id="Text Box 208" o:spid="_x0000_s1057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" filled="f" fillcolor="#fffffe" stroked="f" strokecolor="#212120" insetpen="t">
                        <v:textbox inset="2.88pt,2.88pt,2.88pt,2.88pt">
                          <w:txbxContent>
                            <w:p w:rsidR="000A67BC" w:rsidRDefault="000059DB" w:rsidP="000A67BC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</w:txbxContent>
                        </v:textbox>
                      </v:shape>
                      <v:group id="Group 77" o:spid="_x0000_s1058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shape id="Freeform 211" o:spid="_x0000_s1059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60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61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318315673"/>
                <w:placeholder>
                  <w:docPart w:val="549E42D8EE994B09A815B9F1810F682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657887786"/>
              <w:placeholder>
                <w:docPart w:val="BC6A69CCADA64513A0872236DCB1822A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-1473823124"/>
              <w:placeholder>
                <w:docPart w:val="BA2AE9D7DFD749C6B780ACC2076E212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44490893"/>
                <w:placeholder>
                  <w:docPart w:val="35614907A7484E34BE157388D479B0A9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-87225984"/>
                <w:placeholder>
                  <w:docPart w:val="D34643BA60CA4854AFBE4DCF72EC1E2E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059DB">
            <w:sdt>
              <w:sdtPr>
                <w:alias w:val="Enter web address:"/>
                <w:tag w:val="Enter web address:"/>
                <w:id w:val="1201665360"/>
                <w:placeholder>
                  <w:docPart w:val="23538D7E26134BAD8DE04074AC462181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</w:tr>
      <w:tr w:rsidR="00C307D8" w:rsidTr="008C002C">
        <w:trPr>
          <w:trHeight w:hRule="exact" w:val="2736"/>
        </w:trPr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08087389" wp14:editId="47450D13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198120</wp:posOffset>
                      </wp:positionV>
                      <wp:extent cx="1257300" cy="571500"/>
                      <wp:effectExtent l="0" t="0" r="0" b="0"/>
                      <wp:wrapNone/>
                      <wp:docPr id="227" name="Group 22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228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0059DB" w:rsidP="000A67BC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</w:t>
                                    </w: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229" name="Group 229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230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1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2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087389" id="Group 227" o:spid="_x0000_s1062" style="position:absolute;left:0;text-align:left;margin-left:-.8pt;margin-top:15.6pt;width:99pt;height:45pt;z-index:251683840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">
                      <v:shape id="Text Box 208" o:spid="_x0000_s1063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" filled="f" fillcolor="#fffffe" stroked="f" strokecolor="#212120" insetpen="t">
                        <v:textbox inset="2.88pt,2.88pt,2.88pt,2.88pt">
                          <w:txbxContent>
                            <w:p w:rsidR="000A67BC" w:rsidRDefault="000059DB" w:rsidP="000A67BC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</w:t>
                              </w: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</w:txbxContent>
                        </v:textbox>
                      </v:shape>
                      <v:group id="Group 229" o:spid="_x0000_s1064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    <v:shape id="Freeform 211" o:spid="_x0000_s1065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66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67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3F1359DF" wp14:editId="646B9893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560433</wp:posOffset>
                      </wp:positionV>
                      <wp:extent cx="3197225" cy="1147445"/>
                      <wp:effectExtent l="0" t="0" r="3175" b="0"/>
                      <wp:wrapNone/>
                      <wp:docPr id="223" name="Group 2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224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5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EA2D51" id="Group 223" o:spid="_x0000_s1026" style="position:absolute;margin-left:-7.5pt;margin-top:44.15pt;width:251.75pt;height:90.35pt;z-index:-251633664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-1432731558"/>
                <w:placeholder>
                  <w:docPart w:val="25C3BE7A6BBD4DAFA1D83DADC2619460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1301118842"/>
              <w:placeholder>
                <w:docPart w:val="0126D3D47AB44610999CA781F0FFA5B7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-651981784"/>
              <w:placeholder>
                <w:docPart w:val="B05DF3D7FD804A62BDA209EE7D03005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999701256"/>
                <w:placeholder>
                  <w:docPart w:val="5FF568DAE8A0485FB8F9546C89E682B0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-61717621"/>
                <w:placeholder>
                  <w:docPart w:val="5357AD7635B040D6B90CE5E5D951EA20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A67BC">
            <w:sdt>
              <w:sdtPr>
                <w:alias w:val="Enter web address:"/>
                <w:tag w:val="Enter web address:"/>
                <w:id w:val="-293297453"/>
                <w:placeholder>
                  <w:docPart w:val="F3E8FD5B79AE4FABAD9FDAC101ABD0D4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0EC93412" wp14:editId="57DF42E5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562610</wp:posOffset>
                      </wp:positionV>
                      <wp:extent cx="3197225" cy="1147445"/>
                      <wp:effectExtent l="0" t="0" r="3175" b="0"/>
                      <wp:wrapNone/>
                      <wp:docPr id="192" name="Group 19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193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B9180" id="Group 192" o:spid="_x0000_s1026" style="position:absolute;margin-left:-7.5pt;margin-top:44.3pt;width:251.75pt;height:90.35pt;z-index:-251642880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2B16396A" wp14:editId="0EA55268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200660</wp:posOffset>
                      </wp:positionV>
                      <wp:extent cx="1257300" cy="571500"/>
                      <wp:effectExtent l="0" t="0" r="0" b="0"/>
                      <wp:wrapNone/>
                      <wp:docPr id="196" name="Group 19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197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0059DB" w:rsidP="000059DB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198" name="Group 198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199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0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1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16396A" id="Group 196" o:spid="_x0000_s1068" style="position:absolute;left:0;text-align:left;margin-left:-.8pt;margin-top:15.8pt;width:99pt;height:45pt;z-index:251674624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">
                      <v:shape id="Text Box 208" o:spid="_x0000_s1069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" filled="f" fillcolor="#fffffe" stroked="f" strokecolor="#212120" insetpen="t">
                        <v:textbox inset="2.88pt,2.88pt,2.88pt,2.88pt">
                          <w:txbxContent>
                            <w:p w:rsidR="000A67BC" w:rsidRDefault="000059DB" w:rsidP="000059DB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.o.o.</w:t>
                              </w:r>
                            </w:p>
                          </w:txbxContent>
                        </v:textbox>
                      </v:shape>
                      <v:group id="Group 198" o:spid="_x0000_s1070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    <v:shape id="Freeform 211" o:spid="_x0000_s1071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72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73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1509091566"/>
                <w:placeholder>
                  <w:docPart w:val="836AD950906B4233857424E70AE6AB3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1468316235"/>
              <w:placeholder>
                <w:docPart w:val="55ACE34721B04CA4BD9CED3D8CB26D63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988831427"/>
              <w:placeholder>
                <w:docPart w:val="1BE18F372FBA47EFB90BE25D457F687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-1390724768"/>
                <w:placeholder>
                  <w:docPart w:val="4A44282AFC63414CB0B31B649F9ED084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2014872896"/>
                <w:placeholder>
                  <w:docPart w:val="E98C6006F24C444FBABA15D8BE2A1207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A67BC">
            <w:sdt>
              <w:sdtPr>
                <w:alias w:val="Enter web address:"/>
                <w:tag w:val="Enter web address:"/>
                <w:id w:val="49894849"/>
                <w:placeholder>
                  <w:docPart w:val="4E769C0670F7485BA46E48844BD73E1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</w:tr>
      <w:tr w:rsidR="00C307D8" w:rsidTr="008C002C">
        <w:trPr>
          <w:trHeight w:hRule="exact" w:val="2736"/>
        </w:trPr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77570A6A" wp14:editId="61376BE8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191135</wp:posOffset>
                      </wp:positionV>
                      <wp:extent cx="1257300" cy="571500"/>
                      <wp:effectExtent l="0" t="0" r="0" b="0"/>
                      <wp:wrapNone/>
                      <wp:docPr id="216" name="Group 21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218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0059DB" w:rsidP="000059DB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</w:t>
                                    </w: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 w:rsidRPr="000059DB"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219" name="Group 219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220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1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2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570A6A" id="Group 216" o:spid="_x0000_s1074" style="position:absolute;left:0;text-align:left;margin-left:-.55pt;margin-top:15.05pt;width:99pt;height:45pt;z-index:251680768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">
                      <v:shape id="Text Box 208" o:spid="_x0000_s1075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" filled="f" fillcolor="#fffffe" stroked="f" strokecolor="#212120" insetpen="t">
                        <v:textbox inset="2.88pt,2.88pt,2.88pt,2.88pt">
                          <w:txbxContent>
                            <w:p w:rsidR="000A67BC" w:rsidRDefault="000059DB" w:rsidP="000059DB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</w:t>
                              </w: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 w:rsidRPr="000059DB"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</w:txbxContent>
                        </v:textbox>
                      </v:shape>
                      <v:group id="Group 219" o:spid="_x0000_s1076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      <v:shape id="Freeform 211" o:spid="_x0000_s1077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78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79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26339699" wp14:editId="242533F7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553085</wp:posOffset>
                      </wp:positionV>
                      <wp:extent cx="3197225" cy="1147445"/>
                      <wp:effectExtent l="0" t="0" r="3175" b="0"/>
                      <wp:wrapNone/>
                      <wp:docPr id="212" name="Group 21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213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5A7B65" id="Group 212" o:spid="_x0000_s1026" style="position:absolute;margin-left:-7.25pt;margin-top:43.55pt;width:251.75pt;height:90.35pt;z-index:-251636736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-817649445"/>
                <w:placeholder>
                  <w:docPart w:val="4FE68144250E48B7AD49C91B30CA6C76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954534827"/>
              <w:placeholder>
                <w:docPart w:val="F7F4AA32F8944E3FAFB2B738B8E12AF6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-359585094"/>
              <w:placeholder>
                <w:docPart w:val="41BD2268D3A84832B522C99B049F736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04743C" w:rsidRDefault="007B23A2" w:rsidP="006817A0">
                <w:pPr>
                  <w:pStyle w:val="Address"/>
                  <w:rPr>
                    <w:rStyle w:val="AddressChar"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1869950317"/>
                <w:placeholder>
                  <w:docPart w:val="D4CE962BCBDD4AF8B194EFCBBC82CD78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-207961695"/>
                <w:placeholder>
                  <w:docPart w:val="35B7931D7EC8490CBAFB5D72A54067BC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A67BC">
            <w:sdt>
              <w:sdtPr>
                <w:alias w:val="Enter web address:"/>
                <w:tag w:val="Enter web address:"/>
                <w:id w:val="1795016353"/>
                <w:placeholder>
                  <w:docPart w:val="566237DCB60F4770A87CCC134628907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  <w:tc>
          <w:tcPr>
            <w:tcW w:w="5037" w:type="dxa"/>
          </w:tcPr>
          <w:p w:rsidR="00C307D8" w:rsidRDefault="000A67BC" w:rsidP="009D78A3">
            <w:pPr>
              <w:pStyle w:val="Name"/>
            </w:pP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46F220FA" wp14:editId="51E7EDD0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191135</wp:posOffset>
                      </wp:positionV>
                      <wp:extent cx="1257300" cy="571500"/>
                      <wp:effectExtent l="0" t="0" r="0" b="0"/>
                      <wp:wrapNone/>
                      <wp:docPr id="206" name="Group 20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571500"/>
                                <a:chOff x="0" y="0"/>
                                <a:chExt cx="1257300" cy="571500"/>
                              </a:xfrm>
                            </wpg:grpSpPr>
                            <wps:wsp>
                              <wps:cNvPr id="207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2900"/>
                                  <a:ext cx="12573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E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rgbClr val="21212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A67BC" w:rsidRDefault="000059DB" w:rsidP="000A67BC">
                                    <w:pPr>
                                      <w:pStyle w:val="Logo"/>
                                      <w:rPr>
                                        <w:lang w:val="en"/>
                                      </w:rPr>
                                    </w:pPr>
                                    <w:r w:rsidRPr="000059DB">
                                      <w:rPr>
                                        <w:rFonts w:ascii="Bremen Bd BT" w:hAnsi="Bremen Bd BT"/>
                                        <w:sz w:val="20"/>
                                        <w:szCs w:val="20"/>
                                        <w:lang w:val="en"/>
                                      </w:rPr>
                                      <w:t>GERGELY</w:t>
                                    </w:r>
                                    <w:r w:rsidRPr="007B23A2">
                                      <w:rPr>
                                        <w:rFonts w:ascii="Bremen Bd BT" w:hAnsi="Bremen Bd BT"/>
                                        <w:lang w:val="e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  <w:lang w:val="en"/>
                                      </w:rPr>
                                      <w:t>d.o.o.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g:grpSp>
                              <wpg:cNvPr id="208" name="Group 208"/>
                              <wpg:cNvGrpSpPr/>
                              <wpg:grpSpPr>
                                <a:xfrm>
                                  <a:off x="409575" y="0"/>
                                  <a:ext cx="484505" cy="340995"/>
                                  <a:chOff x="6353" y="0"/>
                                  <a:chExt cx="484956" cy="340995"/>
                                </a:xfrm>
                              </wpg:grpSpPr>
                              <wps:wsp>
                                <wps:cNvPr id="209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3029" y="21771"/>
                                    <a:ext cx="208280" cy="292100"/>
                                  </a:xfrm>
                                  <a:custGeom>
                                    <a:avLst/>
                                    <a:gdLst>
                                      <a:gd name="T0" fmla="*/ 126 w 144"/>
                                      <a:gd name="T1" fmla="*/ 0 h 202"/>
                                      <a:gd name="T2" fmla="*/ 0 w 144"/>
                                      <a:gd name="T3" fmla="*/ 45 h 202"/>
                                      <a:gd name="T4" fmla="*/ 42 w 144"/>
                                      <a:gd name="T5" fmla="*/ 162 h 202"/>
                                      <a:gd name="T6" fmla="*/ 9 w 144"/>
                                      <a:gd name="T7" fmla="*/ 191 h 202"/>
                                      <a:gd name="T8" fmla="*/ 115 w 144"/>
                                      <a:gd name="T9" fmla="*/ 195 h 202"/>
                                      <a:gd name="T10" fmla="*/ 126 w 144"/>
                                      <a:gd name="T11" fmla="*/ 0 h 2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44" h="202">
                                        <a:moveTo>
                                          <a:pt x="126" y="0"/>
                                        </a:moveTo>
                                        <a:cubicBezTo>
                                          <a:pt x="66" y="7"/>
                                          <a:pt x="23" y="30"/>
                                          <a:pt x="0" y="45"/>
                                        </a:cubicBezTo>
                                        <a:cubicBezTo>
                                          <a:pt x="14" y="77"/>
                                          <a:pt x="31" y="120"/>
                                          <a:pt x="42" y="162"/>
                                        </a:cubicBezTo>
                                        <a:cubicBezTo>
                                          <a:pt x="42" y="162"/>
                                          <a:pt x="28" y="177"/>
                                          <a:pt x="9" y="191"/>
                                        </a:cubicBezTo>
                                        <a:cubicBezTo>
                                          <a:pt x="62" y="202"/>
                                          <a:pt x="115" y="195"/>
                                          <a:pt x="115" y="195"/>
                                        </a:cubicBezTo>
                                        <a:cubicBezTo>
                                          <a:pt x="144" y="106"/>
                                          <a:pt x="126" y="0"/>
                                          <a:pt x="12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0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3" y="0"/>
                                    <a:ext cx="290195" cy="340995"/>
                                  </a:xfrm>
                                  <a:custGeom>
                                    <a:avLst/>
                                    <a:gdLst>
                                      <a:gd name="T0" fmla="*/ 173 w 201"/>
                                      <a:gd name="T1" fmla="*/ 74 h 236"/>
                                      <a:gd name="T2" fmla="*/ 192 w 201"/>
                                      <a:gd name="T3" fmla="*/ 60 h 236"/>
                                      <a:gd name="T4" fmla="*/ 166 w 201"/>
                                      <a:gd name="T5" fmla="*/ 7 h 236"/>
                                      <a:gd name="T6" fmla="*/ 0 w 201"/>
                                      <a:gd name="T7" fmla="*/ 62 h 236"/>
                                      <a:gd name="T8" fmla="*/ 134 w 201"/>
                                      <a:gd name="T9" fmla="*/ 236 h 236"/>
                                      <a:gd name="T10" fmla="*/ 201 w 201"/>
                                      <a:gd name="T11" fmla="*/ 206 h 236"/>
                                      <a:gd name="T12" fmla="*/ 183 w 201"/>
                                      <a:gd name="T13" fmla="*/ 202 h 236"/>
                                      <a:gd name="T14" fmla="*/ 173 w 201"/>
                                      <a:gd name="T15" fmla="*/ 74 h 23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1" h="236">
                                        <a:moveTo>
                                          <a:pt x="173" y="74"/>
                                        </a:moveTo>
                                        <a:cubicBezTo>
                                          <a:pt x="173" y="74"/>
                                          <a:pt x="180" y="68"/>
                                          <a:pt x="192" y="60"/>
                                        </a:cubicBezTo>
                                        <a:cubicBezTo>
                                          <a:pt x="178" y="28"/>
                                          <a:pt x="166" y="7"/>
                                          <a:pt x="166" y="7"/>
                                        </a:cubicBezTo>
                                        <a:cubicBezTo>
                                          <a:pt x="76" y="0"/>
                                          <a:pt x="0" y="62"/>
                                          <a:pt x="0" y="62"/>
                                        </a:cubicBezTo>
                                        <a:cubicBezTo>
                                          <a:pt x="62" y="183"/>
                                          <a:pt x="134" y="236"/>
                                          <a:pt x="134" y="236"/>
                                        </a:cubicBezTo>
                                        <a:cubicBezTo>
                                          <a:pt x="157" y="235"/>
                                          <a:pt x="182" y="221"/>
                                          <a:pt x="201" y="206"/>
                                        </a:cubicBezTo>
                                        <a:cubicBezTo>
                                          <a:pt x="195" y="205"/>
                                          <a:pt x="189" y="204"/>
                                          <a:pt x="183" y="202"/>
                                        </a:cubicBezTo>
                                        <a:cubicBezTo>
                                          <a:pt x="183" y="202"/>
                                          <a:pt x="162" y="121"/>
                                          <a:pt x="173" y="7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1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9486" y="87086"/>
                                    <a:ext cx="104140" cy="211455"/>
                                  </a:xfrm>
                                  <a:custGeom>
                                    <a:avLst/>
                                    <a:gdLst>
                                      <a:gd name="T0" fmla="*/ 72 w 72"/>
                                      <a:gd name="T1" fmla="*/ 117 h 146"/>
                                      <a:gd name="T2" fmla="*/ 30 w 72"/>
                                      <a:gd name="T3" fmla="*/ 0 h 146"/>
                                      <a:gd name="T4" fmla="*/ 11 w 72"/>
                                      <a:gd name="T5" fmla="*/ 14 h 146"/>
                                      <a:gd name="T6" fmla="*/ 21 w 72"/>
                                      <a:gd name="T7" fmla="*/ 142 h 146"/>
                                      <a:gd name="T8" fmla="*/ 39 w 72"/>
                                      <a:gd name="T9" fmla="*/ 146 h 146"/>
                                      <a:gd name="T10" fmla="*/ 72 w 72"/>
                                      <a:gd name="T11" fmla="*/ 117 h 14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46">
                                        <a:moveTo>
                                          <a:pt x="72" y="117"/>
                                        </a:moveTo>
                                        <a:cubicBezTo>
                                          <a:pt x="61" y="75"/>
                                          <a:pt x="44" y="32"/>
                                          <a:pt x="30" y="0"/>
                                        </a:cubicBezTo>
                                        <a:cubicBezTo>
                                          <a:pt x="18" y="8"/>
                                          <a:pt x="11" y="14"/>
                                          <a:pt x="11" y="14"/>
                                        </a:cubicBezTo>
                                        <a:cubicBezTo>
                                          <a:pt x="0" y="61"/>
                                          <a:pt x="21" y="142"/>
                                          <a:pt x="21" y="142"/>
                                        </a:cubicBezTo>
                                        <a:cubicBezTo>
                                          <a:pt x="27" y="144"/>
                                          <a:pt x="33" y="145"/>
                                          <a:pt x="39" y="146"/>
                                        </a:cubicBezTo>
                                        <a:cubicBezTo>
                                          <a:pt x="58" y="132"/>
                                          <a:pt x="72" y="117"/>
                                          <a:pt x="72" y="11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21212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C868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220FA" id="Group 206" o:spid="_x0000_s1080" style="position:absolute;left:0;text-align:left;margin-left:-.8pt;margin-top:15.05pt;width:99pt;height:45pt;z-index:251677696" coordsize="1257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">
                      <v:shape id="Text Box 208" o:spid="_x0000_s1081" type="#_x0000_t202" style="position:absolute;top:3429;width:12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" filled="f" fillcolor="#fffffe" stroked="f" strokecolor="#212120" insetpen="t">
                        <v:textbox inset="2.88pt,2.88pt,2.88pt,2.88pt">
                          <w:txbxContent>
                            <w:p w:rsidR="000A67BC" w:rsidRDefault="000059DB" w:rsidP="000A67BC">
                              <w:pPr>
                                <w:pStyle w:val="Logo"/>
                                <w:rPr>
                                  <w:lang w:val="en"/>
                                </w:rPr>
                              </w:pPr>
                              <w:r w:rsidRPr="000059DB">
                                <w:rPr>
                                  <w:rFonts w:ascii="Bremen Bd BT" w:hAnsi="Bremen Bd BT"/>
                                  <w:sz w:val="20"/>
                                  <w:szCs w:val="20"/>
                                  <w:lang w:val="en"/>
                                </w:rPr>
                                <w:t>GERGELY</w:t>
                              </w:r>
                              <w:r w:rsidRPr="007B23A2">
                                <w:rPr>
                                  <w:rFonts w:ascii="Bremen Bd BT" w:hAnsi="Bremen Bd BT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"/>
                                </w:rPr>
                                <w:t>d.o.o.</w:t>
                              </w:r>
                            </w:p>
                          </w:txbxContent>
                        </v:textbox>
                      </v:shape>
                      <v:group id="Group 208" o:spid="_x0000_s1082" style="position:absolute;left:4095;width:4845;height:3409" coordorigin="6353" coordsize="484956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    <v:shape id="Freeform 211" o:spid="_x0000_s1083" style="position:absolute;left:283029;top:21771;width:208280;height:292100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" path="m126,c66,7,23,30,,45v14,32,31,75,42,117c42,162,28,177,9,191v53,11,106,4,106,4c144,106,126,,126,xe" fillcolor="#f28d2c [3207]" stroked="f" strokecolor="#212120">
                          <v:shadow color="#8c8682"/>
                          <v:path arrowok="t" o:connecttype="custom" o:connectlocs="182245,0;0,65072;60748,234258;13018,276194;166335,281978;182245,0" o:connectangles="0,0,0,0,0,0"/>
                        </v:shape>
                        <v:shape id="Freeform 212" o:spid="_x0000_s1084" style="position:absolute;left:6353;width:290195;height:340995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" path="m173,74v,,7,-6,19,-14c178,28,166,7,166,7,76,,,62,,62,62,183,134,236,134,236v23,-1,48,-15,67,-30c195,205,189,204,183,202v,,-21,-81,-10,-128xe" fillcolor="#e73454 [3204]" stroked="f" strokecolor="#212120">
                          <v:shadow color="#8c8682"/>
                          <v:path arrowok="t" o:connecttype="custom" o:connectlocs="249770,106922;277201,86694;239664,10114;0,89583;193463,340995;290195,297648;264207,291869;249770,106922" o:connectangles="0,0,0,0,0,0,0,0"/>
                        </v:shape>
                        <v:shape id="Freeform 213" o:spid="_x0000_s1085" style="position:absolute;left:239486;top:87086;width:104140;height:211455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" path="m72,117c61,75,44,32,30,,18,8,11,14,11,14,,61,21,142,21,142v6,2,12,3,18,4c58,132,72,117,72,117xe" fillcolor="#bd1633 [2404]" stroked="f" strokecolor="#212120">
                          <v:shadow color="#8c8682"/>
                          <v:path arrowok="t" o:connecttype="custom" o:connectlocs="104140,169454;43392,0;15910,20277;30374,205662;56409,211455;104140,169454" o:connectangles="0,0,0,0,0,0"/>
                        </v:shape>
                      </v:group>
                    </v:group>
                  </w:pict>
                </mc:Fallback>
              </mc:AlternateContent>
            </w:r>
            <w:r w:rsidRPr="000A67BC">
              <w:rPr>
                <w:noProof/>
                <w:lang w:val="hr-HR" w:eastAsia="hr-HR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499B19FB" wp14:editId="5E408EB8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553085</wp:posOffset>
                      </wp:positionV>
                      <wp:extent cx="3197225" cy="1147445"/>
                      <wp:effectExtent l="0" t="0" r="3175" b="0"/>
                      <wp:wrapNone/>
                      <wp:docPr id="202" name="Group 20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7225" cy="1147445"/>
                                <a:chOff x="0" y="0"/>
                                <a:chExt cx="3197768" cy="1147445"/>
                              </a:xfrm>
                            </wpg:grpSpPr>
                            <wps:wsp>
                              <wps:cNvPr id="203" name="Freeform 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138" y="0"/>
                                  <a:ext cx="2373630" cy="1147445"/>
                                </a:xfrm>
                                <a:custGeom>
                                  <a:avLst/>
                                  <a:gdLst>
                                    <a:gd name="T0" fmla="*/ 456 w 1917"/>
                                    <a:gd name="T1" fmla="*/ 966 h 966"/>
                                    <a:gd name="T2" fmla="*/ 1917 w 1917"/>
                                    <a:gd name="T3" fmla="*/ 966 h 966"/>
                                    <a:gd name="T4" fmla="*/ 1917 w 1917"/>
                                    <a:gd name="T5" fmla="*/ 0 h 966"/>
                                    <a:gd name="T6" fmla="*/ 39 w 1917"/>
                                    <a:gd name="T7" fmla="*/ 537 h 966"/>
                                    <a:gd name="T8" fmla="*/ 0 w 1917"/>
                                    <a:gd name="T9" fmla="*/ 634 h 966"/>
                                    <a:gd name="T10" fmla="*/ 467 w 1917"/>
                                    <a:gd name="T11" fmla="*/ 890 h 966"/>
                                    <a:gd name="T12" fmla="*/ 456 w 1917"/>
                                    <a:gd name="T13" fmla="*/ 966 h 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17" h="966">
                                      <a:moveTo>
                                        <a:pt x="456" y="966"/>
                                      </a:moveTo>
                                      <a:cubicBezTo>
                                        <a:pt x="1917" y="966"/>
                                        <a:pt x="1917" y="966"/>
                                        <a:pt x="1917" y="966"/>
                                      </a:cubicBezTo>
                                      <a:cubicBezTo>
                                        <a:pt x="1917" y="0"/>
                                        <a:pt x="1917" y="0"/>
                                        <a:pt x="1917" y="0"/>
                                      </a:cubicBezTo>
                                      <a:cubicBezTo>
                                        <a:pt x="763" y="68"/>
                                        <a:pt x="39" y="537"/>
                                        <a:pt x="39" y="537"/>
                                      </a:cubicBezTo>
                                      <a:cubicBezTo>
                                        <a:pt x="25" y="568"/>
                                        <a:pt x="12" y="600"/>
                                        <a:pt x="0" y="634"/>
                                      </a:cubicBezTo>
                                      <a:cubicBezTo>
                                        <a:pt x="159" y="711"/>
                                        <a:pt x="316" y="796"/>
                                        <a:pt x="467" y="890"/>
                                      </a:cubicBezTo>
                                      <a:cubicBezTo>
                                        <a:pt x="467" y="890"/>
                                        <a:pt x="463" y="917"/>
                                        <a:pt x="456" y="9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" name="Freeform 2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24543"/>
                                  <a:ext cx="826770" cy="720725"/>
                                </a:xfrm>
                                <a:custGeom>
                                  <a:avLst/>
                                  <a:gdLst>
                                    <a:gd name="T0" fmla="*/ 668 w 668"/>
                                    <a:gd name="T1" fmla="*/ 275 h 607"/>
                                    <a:gd name="T2" fmla="*/ 0 w 668"/>
                                    <a:gd name="T3" fmla="*/ 0 h 607"/>
                                    <a:gd name="T4" fmla="*/ 0 w 668"/>
                                    <a:gd name="T5" fmla="*/ 607 h 607"/>
                                    <a:gd name="T6" fmla="*/ 576 w 668"/>
                                    <a:gd name="T7" fmla="*/ 607 h 607"/>
                                    <a:gd name="T8" fmla="*/ 668 w 668"/>
                                    <a:gd name="T9" fmla="*/ 275 h 6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68" h="607">
                                      <a:moveTo>
                                        <a:pt x="668" y="275"/>
                                      </a:moveTo>
                                      <a:cubicBezTo>
                                        <a:pt x="447" y="168"/>
                                        <a:pt x="221" y="77"/>
                                        <a:pt x="0" y="0"/>
                                      </a:cubicBezTo>
                                      <a:cubicBezTo>
                                        <a:pt x="0" y="607"/>
                                        <a:pt x="0" y="607"/>
                                        <a:pt x="0" y="607"/>
                                      </a:cubicBezTo>
                                      <a:cubicBezTo>
                                        <a:pt x="576" y="607"/>
                                        <a:pt x="576" y="607"/>
                                        <a:pt x="576" y="607"/>
                                      </a:cubicBezTo>
                                      <a:cubicBezTo>
                                        <a:pt x="600" y="490"/>
                                        <a:pt x="631" y="377"/>
                                        <a:pt x="668" y="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90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" name="Freeform 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928" y="751114"/>
                                  <a:ext cx="692150" cy="394335"/>
                                </a:xfrm>
                                <a:custGeom>
                                  <a:avLst/>
                                  <a:gdLst>
                                    <a:gd name="T0" fmla="*/ 548 w 559"/>
                                    <a:gd name="T1" fmla="*/ 332 h 332"/>
                                    <a:gd name="T2" fmla="*/ 559 w 559"/>
                                    <a:gd name="T3" fmla="*/ 256 h 332"/>
                                    <a:gd name="T4" fmla="*/ 92 w 559"/>
                                    <a:gd name="T5" fmla="*/ 0 h 332"/>
                                    <a:gd name="T6" fmla="*/ 0 w 559"/>
                                    <a:gd name="T7" fmla="*/ 332 h 332"/>
                                    <a:gd name="T8" fmla="*/ 548 w 559"/>
                                    <a:gd name="T9" fmla="*/ 332 h 3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59" h="332">
                                      <a:moveTo>
                                        <a:pt x="548" y="332"/>
                                      </a:moveTo>
                                      <a:cubicBezTo>
                                        <a:pt x="555" y="283"/>
                                        <a:pt x="559" y="256"/>
                                        <a:pt x="559" y="256"/>
                                      </a:cubicBezTo>
                                      <a:cubicBezTo>
                                        <a:pt x="408" y="162"/>
                                        <a:pt x="251" y="77"/>
                                        <a:pt x="92" y="0"/>
                                      </a:cubicBezTo>
                                      <a:cubicBezTo>
                                        <a:pt x="55" y="102"/>
                                        <a:pt x="24" y="215"/>
                                        <a:pt x="0" y="332"/>
                                      </a:cubicBezTo>
                                      <a:lnTo>
                                        <a:pt x="548" y="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21212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C868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49892C" id="Group 202" o:spid="_x0000_s1026" style="position:absolute;margin-left:-7.5pt;margin-top:43.55pt;width:251.75pt;height:90.35pt;z-index:-251639808" coordsize="31977,1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">
                      <v:shape id="Freeform 205" o:spid="_x0000_s1027" style="position:absolute;left:8241;width:23736;height:11474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" path="m456,966v1461,,1461,,1461,c1917,,1917,,1917,,763,68,39,537,39,537,25,568,12,600,,634v159,77,316,162,467,256c467,890,463,917,456,966xe" fillcolor="#f1eee7 [3206]" stroked="f" strokecolor="#212120">
                        <v:shadow color="#8c8682"/>
                        <v:path arrowok="t" o:connecttype="custom" o:connectlocs="564619,1147445;2373630,1147445;2373630,0;48290,637865;0,753085;578240,1057170;564619,1147445" o:connectangles="0,0,0,0,0,0,0"/>
                      </v:shape>
                      <v:shape id="Freeform 206" o:spid="_x0000_s1028" style="position:absolute;top:4245;width:8267;height:7207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" path="m668,275c447,168,221,77,,,,607,,607,,607v576,,576,,576,c600,490,631,377,668,275xe" fillcolor="#dfd8c8 [2886]" stroked="f" strokecolor="#212120">
                        <v:shadow color="#8c8682"/>
                        <v:path arrowok="t" o:connecttype="custom" o:connectlocs="826770,326523;0,0;0,720725;712903,720725;826770,326523" o:connectangles="0,0,0,0,0"/>
                      </v:shape>
                      <v:shape id="Freeform 207" o:spid="_x0000_s1029" style="position:absolute;left:7109;top:7511;width:6921;height:3943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" path="m548,332v7,-49,11,-76,11,-76c408,162,251,77,92,,55,102,24,215,,332r548,xe" fillcolor="#c5b89c [2406]" stroked="f" strokecolor="#212120">
                        <v:shadow color="#8c8682"/>
                        <v:path arrowok="t" o:connecttype="custom" o:connectlocs="678530,394335;692150,304066;113914,0;0,394335;678530,394335" o:connectangles="0,0,0,0,0"/>
                      </v:shape>
                    </v:group>
                  </w:pict>
                </mc:Fallback>
              </mc:AlternateContent>
            </w:r>
            <w:sdt>
              <w:sdtPr>
                <w:alias w:val="Enter your name:"/>
                <w:tag w:val="Enter your name:"/>
                <w:id w:val="-654685746"/>
                <w:placeholder>
                  <w:docPart w:val="BBFBDDA425AF40A99721A543C7D2E42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7B23A2">
                  <w:rPr>
                    <w:lang w:val="hr-HR"/>
                  </w:rPr>
                  <w:t>Rudolf Gergely</w:t>
                </w:r>
              </w:sdtContent>
            </w:sdt>
          </w:p>
          <w:sdt>
            <w:sdtPr>
              <w:alias w:val="Enter street address:"/>
              <w:tag w:val="Enter street address:"/>
              <w:id w:val="696888459"/>
              <w:placeholder>
                <w:docPart w:val="A347F810D24E4C6A9B4660ED5C24C504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EndPr/>
            <w:sdtContent>
              <w:p w:rsidR="000A67BC" w:rsidRPr="006817A0" w:rsidRDefault="007B23A2" w:rsidP="006817A0">
                <w:pPr>
                  <w:pStyle w:val="Address"/>
                </w:pPr>
                <w:r>
                  <w:rPr>
                    <w:lang w:val="hr-HR"/>
                  </w:rPr>
                  <w:t>Vijenac Ivana Česmičkog 7</w:t>
                </w:r>
              </w:p>
            </w:sdtContent>
          </w:sdt>
          <w:sdt>
            <w:sdtPr>
              <w:alias w:val="Enter city, state, zip code:"/>
              <w:tag w:val="Enter city, state, zip code:"/>
              <w:id w:val="-1601553012"/>
              <w:placeholder>
                <w:docPart w:val="11D5FC40AC6A4D258CFD0EC252451CB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>
              <w:rPr>
                <w:rStyle w:val="AddressChar"/>
                <w:bCs w:val="0"/>
              </w:rPr>
            </w:sdtEndPr>
            <w:sdtContent>
              <w:p w:rsidR="000A67BC" w:rsidRPr="006817A0" w:rsidRDefault="007B23A2" w:rsidP="006817A0">
                <w:pPr>
                  <w:pStyle w:val="Address"/>
                  <w:rPr>
                    <w:rStyle w:val="AddressChar"/>
                    <w:bCs/>
                  </w:rPr>
                </w:pPr>
                <w:r>
                  <w:rPr>
                    <w:lang w:val="hr-HR"/>
                  </w:rPr>
                  <w:t xml:space="preserve">31000 Osijek, Croatia </w:t>
                </w:r>
              </w:p>
            </w:sdtContent>
          </w:sdt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hone 1:"/>
                <w:tag w:val="Enter telephone 1:"/>
                <w:id w:val="1871177898"/>
                <w:placeholder>
                  <w:docPart w:val="1AE6B4ABC71E40F2ACBF7773B4727B1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+385 95 9106212</w:t>
                </w:r>
              </w:sdtContent>
            </w:sdt>
          </w:p>
          <w:p w:rsidR="000A67BC" w:rsidRDefault="004A211E" w:rsidP="000A67BC">
            <w:pPr>
              <w:rPr>
                <w:bCs/>
              </w:rPr>
            </w:pPr>
            <w:sdt>
              <w:sdtPr>
                <w:alias w:val="Enter telepone 2:"/>
                <w:tag w:val="Enter telepone 2:"/>
                <w:id w:val="579344110"/>
                <w:placeholder>
                  <w:docPart w:val="D17296C6423C4386924AD20D0AE342DD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7B23A2">
                  <w:rPr>
                    <w:lang w:val="hr-HR"/>
                  </w:rPr>
                  <w:t>info@gergely.hr</w:t>
                </w:r>
              </w:sdtContent>
            </w:sdt>
          </w:p>
          <w:p w:rsidR="00C307D8" w:rsidRDefault="004A211E" w:rsidP="000A67BC">
            <w:sdt>
              <w:sdtPr>
                <w:alias w:val="Enter web address:"/>
                <w:tag w:val="Enter web address:"/>
                <w:id w:val="1620266855"/>
                <w:placeholder>
                  <w:docPart w:val="FAE85B8117AC4FB3B8E70F79D08CA01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0059DB">
                  <w:rPr>
                    <w:lang w:val="hr-HR"/>
                  </w:rPr>
                  <w:t>www.gergely.hr</w:t>
                </w:r>
              </w:sdtContent>
            </w:sdt>
          </w:p>
        </w:tc>
      </w:tr>
    </w:tbl>
    <w:p w:rsidR="00333B97" w:rsidRDefault="00333B97" w:rsidP="00360D51"/>
    <w:sectPr w:rsidR="00333B97" w:rsidSect="00154E2D">
      <w:pgSz w:w="12240" w:h="15840"/>
      <w:pgMar w:top="720" w:right="1080" w:bottom="432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11E" w:rsidRDefault="004A211E" w:rsidP="0093710A">
      <w:r>
        <w:separator/>
      </w:r>
    </w:p>
  </w:endnote>
  <w:endnote w:type="continuationSeparator" w:id="0">
    <w:p w:rsidR="004A211E" w:rsidRDefault="004A211E" w:rsidP="0093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11E" w:rsidRDefault="004A211E" w:rsidP="0093710A">
      <w:r>
        <w:separator/>
      </w:r>
    </w:p>
  </w:footnote>
  <w:footnote w:type="continuationSeparator" w:id="0">
    <w:p w:rsidR="004A211E" w:rsidRDefault="004A211E" w:rsidP="00937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removePersonalInformation/>
  <w:removeDateAndTime/>
  <w:attachedTemplate r:id="rId1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A2"/>
    <w:rsid w:val="00002E3D"/>
    <w:rsid w:val="000059DB"/>
    <w:rsid w:val="0003215B"/>
    <w:rsid w:val="0004743C"/>
    <w:rsid w:val="000A67BC"/>
    <w:rsid w:val="000C3826"/>
    <w:rsid w:val="000F355E"/>
    <w:rsid w:val="00154E2D"/>
    <w:rsid w:val="0020511A"/>
    <w:rsid w:val="00255781"/>
    <w:rsid w:val="00292293"/>
    <w:rsid w:val="003237A5"/>
    <w:rsid w:val="00333B97"/>
    <w:rsid w:val="00360D51"/>
    <w:rsid w:val="003E0704"/>
    <w:rsid w:val="003F1705"/>
    <w:rsid w:val="00400F06"/>
    <w:rsid w:val="004A211E"/>
    <w:rsid w:val="004F4B2C"/>
    <w:rsid w:val="005E1629"/>
    <w:rsid w:val="006817A0"/>
    <w:rsid w:val="006E0AA0"/>
    <w:rsid w:val="0072404D"/>
    <w:rsid w:val="00747040"/>
    <w:rsid w:val="007B23A2"/>
    <w:rsid w:val="00801F57"/>
    <w:rsid w:val="00830711"/>
    <w:rsid w:val="00843B08"/>
    <w:rsid w:val="008708E4"/>
    <w:rsid w:val="008A3E0C"/>
    <w:rsid w:val="008C002C"/>
    <w:rsid w:val="0093710A"/>
    <w:rsid w:val="00947032"/>
    <w:rsid w:val="0096129F"/>
    <w:rsid w:val="009A6BAE"/>
    <w:rsid w:val="009D78A3"/>
    <w:rsid w:val="00A44B39"/>
    <w:rsid w:val="00A50ED7"/>
    <w:rsid w:val="00A868D5"/>
    <w:rsid w:val="00AF015F"/>
    <w:rsid w:val="00B008EB"/>
    <w:rsid w:val="00B129EC"/>
    <w:rsid w:val="00B42F65"/>
    <w:rsid w:val="00C307D8"/>
    <w:rsid w:val="00C515E4"/>
    <w:rsid w:val="00CC60D8"/>
    <w:rsid w:val="00D154D3"/>
    <w:rsid w:val="00D91A8D"/>
    <w:rsid w:val="00E74241"/>
    <w:rsid w:val="00F16789"/>
    <w:rsid w:val="00F8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5574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212120"/>
        <w:sz w:val="18"/>
        <w:szCs w:val="18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ED7"/>
    <w:pPr>
      <w:ind w:left="2304"/>
      <w:jc w:val="left"/>
    </w:pPr>
  </w:style>
  <w:style w:type="paragraph" w:styleId="Heading1">
    <w:name w:val="heading 1"/>
    <w:basedOn w:val="Normal"/>
    <w:next w:val="Normal"/>
    <w:link w:val="Heading1Char"/>
    <w:uiPriority w:val="9"/>
    <w:semiHidden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BD163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BD163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D0F2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D163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BD163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7D0F2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434341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34341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rsid w:val="00E74241"/>
    <w:pPr>
      <w:spacing w:before="360" w:after="240"/>
      <w:ind w:left="2160"/>
    </w:pPr>
    <w:rPr>
      <w:rFonts w:eastAsiaTheme="majorEastAsia" w:cstheme="majorBidi"/>
      <w:color w:val="BD1633" w:themeColor="accent1" w:themeShade="BF"/>
      <w:sz w:val="22"/>
      <w:szCs w:val="32"/>
    </w:rPr>
  </w:style>
  <w:style w:type="character" w:styleId="Strong">
    <w:name w:val="Strong"/>
    <w:basedOn w:val="DefaultParagraphFont"/>
    <w:uiPriority w:val="1"/>
    <w:semiHidden/>
    <w:rsid w:val="008C002C"/>
    <w:rPr>
      <w:b w:val="0"/>
      <w:bCs w:val="0"/>
      <w:color w:val="BD1633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E73454" w:themeColor="accent1" w:shadow="1" w:frame="1"/>
        <w:left w:val="single" w:sz="2" w:space="10" w:color="E73454" w:themeColor="accent1" w:shadow="1" w:frame="1"/>
        <w:bottom w:val="single" w:sz="2" w:space="10" w:color="E73454" w:themeColor="accent1" w:shadow="1" w:frame="1"/>
        <w:right w:val="single" w:sz="2" w:space="10" w:color="E73454" w:themeColor="accent1" w:shadow="1" w:frame="1"/>
      </w:pBdr>
      <w:ind w:left="1152" w:right="1152"/>
    </w:pPr>
    <w:rPr>
      <w:i/>
      <w:iCs/>
      <w:color w:val="E7345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color w:val="000000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</w:rPr>
      <w:tblPr/>
      <w:tcPr>
        <w:shd w:val="clear" w:color="auto" w:fill="A7A7A4" w:themeFill="tex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A7A7A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</w:rPr>
      <w:tblPr/>
      <w:tcPr>
        <w:shd w:val="clear" w:color="auto" w:fill="F5ADBA" w:themeFill="accen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5ADB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</w:rPr>
      <w:tblPr/>
      <w:tcPr>
        <w:shd w:val="clear" w:color="auto" w:fill="88DFFF" w:themeFill="accent2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88DF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5" w:themeFill="accent3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F8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</w:rPr>
      <w:tblPr/>
      <w:tcPr>
        <w:shd w:val="clear" w:color="auto" w:fill="F9D1AA" w:themeFill="accent4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D1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212120" w:themeColor="text1"/>
    </w:rPr>
    <w:tblPr>
      <w:tblStyleRowBandSize w:val="1"/>
      <w:tblStyleColBandSize w:val="1"/>
    </w:tblPr>
    <w:tcPr>
      <w:shd w:val="clear" w:color="auto" w:fill="E9E9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212120" w:themeColor="text1"/>
    </w:rPr>
    <w:tblPr>
      <w:tblStyleRowBandSize w:val="1"/>
      <w:tblStyleColBandSize w:val="1"/>
    </w:tblPr>
    <w:tcPr>
      <w:shd w:val="clear" w:color="auto" w:fill="FCEB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212120" w:themeColor="text1"/>
    </w:rPr>
    <w:tblPr>
      <w:tblStyleRowBandSize w:val="1"/>
      <w:tblStyleColBandSize w:val="1"/>
    </w:tblPr>
    <w:tcPr>
      <w:shd w:val="clear" w:color="auto" w:fill="E1F7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21212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6F0D" w:themeFill="accent4" w:themeFillShade="CC"/>
      </w:tcPr>
    </w:tblStylePr>
    <w:tblStylePr w:type="lastRow">
      <w:rPr>
        <w:b/>
        <w:bCs/>
        <w:color w:val="D76F0D" w:themeColor="accent4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212120" w:themeColor="text1"/>
    </w:rPr>
    <w:tblPr>
      <w:tblStyleRowBandSize w:val="1"/>
      <w:tblStyleColBandSize w:val="1"/>
    </w:tblPr>
    <w:tcPr>
      <w:shd w:val="clear" w:color="auto" w:fill="FDF3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B" w:themeFill="accent3" w:themeFillShade="CC"/>
      </w:tcPr>
    </w:tblStylePr>
    <w:tblStylePr w:type="lastRow">
      <w:rPr>
        <w:b/>
        <w:bCs/>
        <w:color w:val="CEC3AB" w:themeColor="accent3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21212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21212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24" w:space="0" w:color="009DD5" w:themeColor="accent2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13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1313" w:themeColor="text1" w:themeShade="99"/>
          <w:insideV w:val="nil"/>
        </w:tcBorders>
        <w:shd w:val="clear" w:color="auto" w:fill="1313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91918E" w:themeFill="tex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24" w:space="0" w:color="009DD5" w:themeColor="accent2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B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22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229" w:themeColor="accent1" w:themeShade="99"/>
          <w:insideV w:val="nil"/>
        </w:tcBorders>
        <w:shd w:val="clear" w:color="auto" w:fill="97122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229" w:themeFill="accent1" w:themeFillShade="99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399A9" w:themeFill="accen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2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7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7F" w:themeColor="accent2" w:themeShade="99"/>
          <w:insideV w:val="nil"/>
        </w:tcBorders>
        <w:shd w:val="clear" w:color="auto" w:fill="005D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7F" w:themeFill="accent2" w:themeFillShade="99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6BD7FF" w:themeFill="accent2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24" w:space="0" w:color="F28D2C" w:themeColor="accent4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96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96F" w:themeColor="accent3" w:themeShade="99"/>
          <w:insideV w:val="nil"/>
        </w:tcBorders>
        <w:shd w:val="clear" w:color="auto" w:fill="AB996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96F" w:themeFill="accent3" w:themeFillShade="99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24" w:space="0" w:color="F1EEE7" w:themeColor="accent3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3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30A" w:themeColor="accent4" w:themeShade="99"/>
          <w:insideV w:val="nil"/>
        </w:tcBorders>
        <w:shd w:val="clear" w:color="auto" w:fill="A153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30A" w:themeFill="accent4" w:themeFillShade="99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8C595" w:themeFill="accent4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101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1818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0F2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63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1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45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80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93710A"/>
  </w:style>
  <w:style w:type="character" w:customStyle="1" w:styleId="FooterChar">
    <w:name w:val="Footer Char"/>
    <w:basedOn w:val="DefaultParagraphFont"/>
    <w:link w:val="Footer"/>
    <w:uiPriority w:val="99"/>
    <w:semiHidden/>
    <w:rsid w:val="00A50ED7"/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A7A7A4" w:themeColor="text1" w:themeTint="66"/>
        <w:left w:val="single" w:sz="4" w:space="0" w:color="A7A7A4" w:themeColor="text1" w:themeTint="66"/>
        <w:bottom w:val="single" w:sz="4" w:space="0" w:color="A7A7A4" w:themeColor="text1" w:themeTint="66"/>
        <w:right w:val="single" w:sz="4" w:space="0" w:color="A7A7A4" w:themeColor="text1" w:themeTint="66"/>
        <w:insideH w:val="single" w:sz="4" w:space="0" w:color="A7A7A4" w:themeColor="text1" w:themeTint="66"/>
        <w:insideV w:val="single" w:sz="4" w:space="0" w:color="A7A7A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5ADBA" w:themeColor="accent1" w:themeTint="66"/>
        <w:left w:val="single" w:sz="4" w:space="0" w:color="F5ADBA" w:themeColor="accent1" w:themeTint="66"/>
        <w:bottom w:val="single" w:sz="4" w:space="0" w:color="F5ADBA" w:themeColor="accent1" w:themeTint="66"/>
        <w:right w:val="single" w:sz="4" w:space="0" w:color="F5ADBA" w:themeColor="accent1" w:themeTint="66"/>
        <w:insideH w:val="single" w:sz="4" w:space="0" w:color="F5ADBA" w:themeColor="accent1" w:themeTint="66"/>
        <w:insideV w:val="single" w:sz="4" w:space="0" w:color="F5ADB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88DFFF" w:themeColor="accent2" w:themeTint="66"/>
        <w:left w:val="single" w:sz="4" w:space="0" w:color="88DFFF" w:themeColor="accent2" w:themeTint="66"/>
        <w:bottom w:val="single" w:sz="4" w:space="0" w:color="88DFFF" w:themeColor="accent2" w:themeTint="66"/>
        <w:right w:val="single" w:sz="4" w:space="0" w:color="88DFFF" w:themeColor="accent2" w:themeTint="66"/>
        <w:insideH w:val="single" w:sz="4" w:space="0" w:color="88DFFF" w:themeColor="accent2" w:themeTint="66"/>
        <w:insideV w:val="single" w:sz="4" w:space="0" w:color="88D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9F8F5" w:themeColor="accent3" w:themeTint="66"/>
        <w:left w:val="single" w:sz="4" w:space="0" w:color="F9F8F5" w:themeColor="accent3" w:themeTint="66"/>
        <w:bottom w:val="single" w:sz="4" w:space="0" w:color="F9F8F5" w:themeColor="accent3" w:themeTint="66"/>
        <w:right w:val="single" w:sz="4" w:space="0" w:color="F9F8F5" w:themeColor="accent3" w:themeTint="66"/>
        <w:insideH w:val="single" w:sz="4" w:space="0" w:color="F9F8F5" w:themeColor="accent3" w:themeTint="66"/>
        <w:insideV w:val="single" w:sz="4" w:space="0" w:color="F9F8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9D1AA" w:themeColor="accent4" w:themeTint="66"/>
        <w:left w:val="single" w:sz="4" w:space="0" w:color="F9D1AA" w:themeColor="accent4" w:themeTint="66"/>
        <w:bottom w:val="single" w:sz="4" w:space="0" w:color="F9D1AA" w:themeColor="accent4" w:themeTint="66"/>
        <w:right w:val="single" w:sz="4" w:space="0" w:color="F9D1AA" w:themeColor="accent4" w:themeTint="66"/>
        <w:insideH w:val="single" w:sz="4" w:space="0" w:color="F9D1AA" w:themeColor="accent4" w:themeTint="66"/>
        <w:insideV w:val="single" w:sz="4" w:space="0" w:color="F9D1A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7B7B77" w:themeColor="text1" w:themeTint="99"/>
        <w:bottom w:val="single" w:sz="2" w:space="0" w:color="7B7B77" w:themeColor="text1" w:themeTint="99"/>
        <w:insideH w:val="single" w:sz="2" w:space="0" w:color="7B7B77" w:themeColor="text1" w:themeTint="99"/>
        <w:insideV w:val="single" w:sz="2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7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08598" w:themeColor="accent1" w:themeTint="99"/>
        <w:bottom w:val="single" w:sz="2" w:space="0" w:color="F08598" w:themeColor="accent1" w:themeTint="99"/>
        <w:insideH w:val="single" w:sz="2" w:space="0" w:color="F08598" w:themeColor="accent1" w:themeTint="99"/>
        <w:insideV w:val="single" w:sz="2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59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4CCFFF" w:themeColor="accent2" w:themeTint="99"/>
        <w:bottom w:val="single" w:sz="2" w:space="0" w:color="4CCFFF" w:themeColor="accent2" w:themeTint="99"/>
        <w:insideH w:val="single" w:sz="2" w:space="0" w:color="4CCFFF" w:themeColor="accent2" w:themeTint="99"/>
        <w:insideV w:val="single" w:sz="2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C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6F4F0" w:themeColor="accent3" w:themeTint="99"/>
        <w:bottom w:val="single" w:sz="2" w:space="0" w:color="F6F4F0" w:themeColor="accent3" w:themeTint="99"/>
        <w:insideH w:val="single" w:sz="2" w:space="0" w:color="F6F4F0" w:themeColor="accent3" w:themeTint="99"/>
        <w:insideV w:val="single" w:sz="2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F4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7BA80" w:themeColor="accent4" w:themeTint="99"/>
        <w:bottom w:val="single" w:sz="2" w:space="0" w:color="F7BA80" w:themeColor="accent4" w:themeTint="99"/>
        <w:insideH w:val="single" w:sz="2" w:space="0" w:color="F7BA80" w:themeColor="accent4" w:themeTint="99"/>
        <w:insideV w:val="single" w:sz="2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BA8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A7A7A4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5ADB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88DF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9F8F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9D1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212120" w:themeColor="text1"/>
    </w:r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212120" w:themeColor="text1"/>
    </w:r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93710A"/>
  </w:style>
  <w:style w:type="character" w:customStyle="1" w:styleId="HeaderChar">
    <w:name w:val="Header Char"/>
    <w:basedOn w:val="DefaultParagraphFont"/>
    <w:link w:val="Header"/>
    <w:uiPriority w:val="99"/>
    <w:semiHidden/>
    <w:rsid w:val="00A50ED7"/>
  </w:style>
  <w:style w:type="character" w:customStyle="1" w:styleId="Heading1Char">
    <w:name w:val="Heading 1 Char"/>
    <w:basedOn w:val="DefaultParagraphFont"/>
    <w:link w:val="Heading1"/>
    <w:uiPriority w:val="9"/>
    <w:semiHidden/>
    <w:rsid w:val="00A50ED7"/>
    <w:rPr>
      <w:rFonts w:asciiTheme="majorHAnsi" w:eastAsiaTheme="majorEastAsia" w:hAnsiTheme="majorHAnsi" w:cstheme="majorBidi"/>
      <w:color w:val="BD163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D7"/>
    <w:rPr>
      <w:rFonts w:asciiTheme="majorHAnsi" w:eastAsiaTheme="majorEastAsia" w:hAnsiTheme="majorHAnsi" w:cstheme="majorBidi"/>
      <w:color w:val="BD163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97"/>
    <w:rPr>
      <w:rFonts w:asciiTheme="majorHAnsi" w:eastAsiaTheme="majorEastAsia" w:hAnsiTheme="majorHAnsi" w:cstheme="majorBidi"/>
      <w:color w:val="7D0F2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97"/>
    <w:rPr>
      <w:rFonts w:asciiTheme="majorHAnsi" w:eastAsiaTheme="majorEastAsia" w:hAnsiTheme="majorHAnsi" w:cstheme="majorBidi"/>
      <w:i/>
      <w:iCs/>
      <w:color w:val="BD163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97"/>
    <w:rPr>
      <w:rFonts w:asciiTheme="majorHAnsi" w:eastAsiaTheme="majorEastAsia" w:hAnsiTheme="majorHAnsi" w:cstheme="majorBidi"/>
      <w:color w:val="BD163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97"/>
    <w:rPr>
      <w:rFonts w:asciiTheme="majorHAnsi" w:eastAsiaTheme="majorEastAsia" w:hAnsiTheme="majorHAnsi" w:cstheme="majorBidi"/>
      <w:color w:val="7D0F2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97"/>
    <w:rPr>
      <w:rFonts w:asciiTheme="majorHAnsi" w:eastAsiaTheme="majorEastAsia" w:hAnsiTheme="majorHAnsi" w:cstheme="majorBidi"/>
      <w:i/>
      <w:iCs/>
      <w:color w:val="7D0F2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97"/>
    <w:rPr>
      <w:rFonts w:asciiTheme="majorHAnsi" w:eastAsiaTheme="majorEastAsia" w:hAnsiTheme="majorHAnsi" w:cstheme="majorBidi"/>
      <w:color w:val="434341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97"/>
    <w:rPr>
      <w:rFonts w:asciiTheme="majorHAnsi" w:eastAsiaTheme="majorEastAsia" w:hAnsiTheme="majorHAnsi" w:cstheme="majorBidi"/>
      <w:i/>
      <w:iCs/>
      <w:color w:val="434341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E0AA0"/>
    <w:rPr>
      <w:color w:val="864508" w:themeColor="accent4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E7345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E73454" w:themeColor="accent1"/>
        <w:bottom w:val="single" w:sz="4" w:space="10" w:color="E73454" w:themeColor="accent1"/>
      </w:pBdr>
      <w:spacing w:before="360" w:after="360"/>
      <w:ind w:left="864" w:right="864"/>
    </w:pPr>
    <w:rPr>
      <w:i/>
      <w:iCs/>
      <w:color w:val="E7345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E7345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E7345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1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  <w:shd w:val="clear" w:color="auto" w:fill="C8C8C7" w:themeFill="text1" w:themeFillTint="3F"/>
      </w:tcPr>
    </w:tblStylePr>
    <w:tblStylePr w:type="band2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1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  <w:shd w:val="clear" w:color="auto" w:fill="F9CCD4" w:themeFill="accent1" w:themeFillTint="3F"/>
      </w:tcPr>
    </w:tblStylePr>
    <w:tblStylePr w:type="band2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1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  <w:shd w:val="clear" w:color="auto" w:fill="B5EBFF" w:themeFill="accent2" w:themeFillTint="3F"/>
      </w:tcPr>
    </w:tblStylePr>
    <w:tblStylePr w:type="band2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1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  <w:shd w:val="clear" w:color="auto" w:fill="FBFAF8" w:themeFill="accent3" w:themeFillTint="3F"/>
      </w:tcPr>
    </w:tblStylePr>
    <w:tblStylePr w:type="band2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1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  <w:shd w:val="clear" w:color="auto" w:fill="FBE2CA" w:themeFill="accent4" w:themeFillTint="3F"/>
      </w:tcPr>
    </w:tblStylePr>
    <w:tblStylePr w:type="band2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181818" w:themeColor="text1" w:themeShade="BF"/>
    </w:r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BD1633" w:themeColor="accent1" w:themeShade="BF"/>
    </w:r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00749F" w:themeColor="accent2" w:themeShade="BF"/>
    </w:r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C5B89C" w:themeColor="accent3" w:themeShade="BF"/>
    </w:r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C9680C" w:themeColor="accent4" w:themeShade="BF"/>
    </w:r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7B7B77" w:themeColor="text1" w:themeTint="99"/>
        <w:bottom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08598" w:themeColor="accent1" w:themeTint="99"/>
        <w:bottom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4CCFFF" w:themeColor="accent2" w:themeTint="99"/>
        <w:bottom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6F4F0" w:themeColor="accent3" w:themeTint="99"/>
        <w:bottom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7BA80" w:themeColor="accent4" w:themeTint="99"/>
        <w:bottom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212120" w:themeColor="text1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2120" w:themeColor="text1"/>
          <w:right w:val="single" w:sz="4" w:space="0" w:color="212120" w:themeColor="text1"/>
        </w:tcBorders>
      </w:tcPr>
    </w:tblStylePr>
    <w:tblStylePr w:type="band1Horz">
      <w:tblPr/>
      <w:tcPr>
        <w:tcBorders>
          <w:top w:val="single" w:sz="4" w:space="0" w:color="212120" w:themeColor="text1"/>
          <w:bottom w:val="single" w:sz="4" w:space="0" w:color="2121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2120" w:themeColor="text1"/>
          <w:left w:val="nil"/>
        </w:tcBorders>
      </w:tcPr>
    </w:tblStylePr>
    <w:tblStylePr w:type="swCell">
      <w:tblPr/>
      <w:tcPr>
        <w:tcBorders>
          <w:top w:val="double" w:sz="4" w:space="0" w:color="21212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73454" w:themeColor="accent1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3454" w:themeColor="accent1"/>
          <w:right w:val="single" w:sz="4" w:space="0" w:color="E73454" w:themeColor="accent1"/>
        </w:tcBorders>
      </w:tcPr>
    </w:tblStylePr>
    <w:tblStylePr w:type="band1Horz">
      <w:tblPr/>
      <w:tcPr>
        <w:tcBorders>
          <w:top w:val="single" w:sz="4" w:space="0" w:color="E73454" w:themeColor="accent1"/>
          <w:bottom w:val="single" w:sz="4" w:space="0" w:color="E7345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3454" w:themeColor="accent1"/>
          <w:left w:val="nil"/>
        </w:tcBorders>
      </w:tcPr>
    </w:tblStylePr>
    <w:tblStylePr w:type="swCell">
      <w:tblPr/>
      <w:tcPr>
        <w:tcBorders>
          <w:top w:val="double" w:sz="4" w:space="0" w:color="E7345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5" w:themeColor="accent2"/>
          <w:right w:val="single" w:sz="4" w:space="0" w:color="009DD5" w:themeColor="accent2"/>
        </w:tcBorders>
      </w:tcPr>
    </w:tblStylePr>
    <w:tblStylePr w:type="band1Horz">
      <w:tblPr/>
      <w:tcPr>
        <w:tcBorders>
          <w:top w:val="single" w:sz="4" w:space="0" w:color="009DD5" w:themeColor="accent2"/>
          <w:bottom w:val="single" w:sz="4" w:space="0" w:color="009DD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5" w:themeColor="accent2"/>
          <w:left w:val="nil"/>
        </w:tcBorders>
      </w:tcPr>
    </w:tblStylePr>
    <w:tblStylePr w:type="swCell">
      <w:tblPr/>
      <w:tcPr>
        <w:tcBorders>
          <w:top w:val="double" w:sz="4" w:space="0" w:color="009DD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1EEE7" w:themeColor="accent3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EEE7" w:themeColor="accent3"/>
          <w:right w:val="single" w:sz="4" w:space="0" w:color="F1EEE7" w:themeColor="accent3"/>
        </w:tcBorders>
      </w:tcPr>
    </w:tblStylePr>
    <w:tblStylePr w:type="band1Horz">
      <w:tblPr/>
      <w:tcPr>
        <w:tcBorders>
          <w:top w:val="single" w:sz="4" w:space="0" w:color="F1EEE7" w:themeColor="accent3"/>
          <w:bottom w:val="single" w:sz="4" w:space="0" w:color="F1EEE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EEE7" w:themeColor="accent3"/>
          <w:left w:val="nil"/>
        </w:tcBorders>
      </w:tcPr>
    </w:tblStylePr>
    <w:tblStylePr w:type="swCell">
      <w:tblPr/>
      <w:tcPr>
        <w:tcBorders>
          <w:top w:val="double" w:sz="4" w:space="0" w:color="F1EEE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28D2C" w:themeColor="accent4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8D2C" w:themeColor="accent4"/>
          <w:right w:val="single" w:sz="4" w:space="0" w:color="F28D2C" w:themeColor="accent4"/>
        </w:tcBorders>
      </w:tcPr>
    </w:tblStylePr>
    <w:tblStylePr w:type="band1Horz">
      <w:tblPr/>
      <w:tcPr>
        <w:tcBorders>
          <w:top w:val="single" w:sz="4" w:space="0" w:color="F28D2C" w:themeColor="accent4"/>
          <w:bottom w:val="single" w:sz="4" w:space="0" w:color="F28D2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8D2C" w:themeColor="accent4"/>
          <w:left w:val="nil"/>
        </w:tcBorders>
      </w:tcPr>
    </w:tblStylePr>
    <w:tblStylePr w:type="swCell">
      <w:tblPr/>
      <w:tcPr>
        <w:tcBorders>
          <w:top w:val="double" w:sz="4" w:space="0" w:color="F28D2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212120" w:themeColor="text1"/>
        <w:left w:val="single" w:sz="24" w:space="0" w:color="212120" w:themeColor="text1"/>
        <w:bottom w:val="single" w:sz="24" w:space="0" w:color="212120" w:themeColor="text1"/>
        <w:right w:val="single" w:sz="24" w:space="0" w:color="212120" w:themeColor="text1"/>
      </w:tblBorders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E73454" w:themeColor="accent1"/>
        <w:left w:val="single" w:sz="24" w:space="0" w:color="E73454" w:themeColor="accent1"/>
        <w:bottom w:val="single" w:sz="24" w:space="0" w:color="E73454" w:themeColor="accent1"/>
        <w:right w:val="single" w:sz="24" w:space="0" w:color="E73454" w:themeColor="accent1"/>
      </w:tblBorders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9DD5" w:themeColor="accent2"/>
        <w:left w:val="single" w:sz="24" w:space="0" w:color="009DD5" w:themeColor="accent2"/>
        <w:bottom w:val="single" w:sz="24" w:space="0" w:color="009DD5" w:themeColor="accent2"/>
        <w:right w:val="single" w:sz="24" w:space="0" w:color="009DD5" w:themeColor="accent2"/>
      </w:tblBorders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1EEE7" w:themeColor="accent3"/>
        <w:left w:val="single" w:sz="24" w:space="0" w:color="F1EEE7" w:themeColor="accent3"/>
        <w:bottom w:val="single" w:sz="24" w:space="0" w:color="F1EEE7" w:themeColor="accent3"/>
        <w:right w:val="single" w:sz="24" w:space="0" w:color="F1EEE7" w:themeColor="accent3"/>
      </w:tblBorders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28D2C" w:themeColor="accent4"/>
        <w:left w:val="single" w:sz="24" w:space="0" w:color="F28D2C" w:themeColor="accent4"/>
        <w:bottom w:val="single" w:sz="24" w:space="0" w:color="F28D2C" w:themeColor="accent4"/>
        <w:right w:val="single" w:sz="24" w:space="0" w:color="F28D2C" w:themeColor="accent4"/>
      </w:tblBorders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212120" w:themeColor="text1"/>
    </w:rPr>
    <w:tblPr>
      <w:tblStyleRowBandSize w:val="1"/>
      <w:tblStyleColBandSize w:val="1"/>
      <w:tblBorders>
        <w:top w:val="single" w:sz="4" w:space="0" w:color="212120" w:themeColor="text1"/>
        <w:bottom w:val="single" w:sz="4" w:space="0" w:color="2121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121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BD1633" w:themeColor="accent1" w:themeShade="BF"/>
    </w:rPr>
    <w:tblPr>
      <w:tblStyleRowBandSize w:val="1"/>
      <w:tblStyleColBandSize w:val="1"/>
      <w:tblBorders>
        <w:top w:val="single" w:sz="4" w:space="0" w:color="E73454" w:themeColor="accent1"/>
        <w:bottom w:val="single" w:sz="4" w:space="0" w:color="E7345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7345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00749F" w:themeColor="accent2" w:themeShade="BF"/>
    </w:rPr>
    <w:tblPr>
      <w:tblStyleRowBandSize w:val="1"/>
      <w:tblStyleColBandSize w:val="1"/>
      <w:tblBorders>
        <w:top w:val="single" w:sz="4" w:space="0" w:color="009DD5" w:themeColor="accent2"/>
        <w:bottom w:val="single" w:sz="4" w:space="0" w:color="009DD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C5B89C" w:themeColor="accent3" w:themeShade="BF"/>
    </w:rPr>
    <w:tblPr>
      <w:tblStyleRowBandSize w:val="1"/>
      <w:tblStyleColBandSize w:val="1"/>
      <w:tblBorders>
        <w:top w:val="single" w:sz="4" w:space="0" w:color="F1EEE7" w:themeColor="accent3"/>
        <w:bottom w:val="single" w:sz="4" w:space="0" w:color="F1EEE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EEE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C9680C" w:themeColor="accent4" w:themeShade="BF"/>
    </w:rPr>
    <w:tblPr>
      <w:tblStyleRowBandSize w:val="1"/>
      <w:tblStyleColBandSize w:val="1"/>
      <w:tblBorders>
        <w:top w:val="single" w:sz="4" w:space="0" w:color="F28D2C" w:themeColor="accent4"/>
        <w:bottom w:val="single" w:sz="4" w:space="0" w:color="F28D2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28D2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21212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21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21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21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21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BD163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345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345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345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345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00749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C5B89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EEE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EEE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EEE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EEE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C9680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8D2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8D2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8D2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8D2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  <w:insideV w:val="single" w:sz="8" w:space="0" w:color="595957" w:themeColor="text1" w:themeTint="BF"/>
      </w:tblBorders>
    </w:tblPr>
    <w:tcPr>
      <w:shd w:val="clear" w:color="auto" w:fill="C8C8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5957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  <w:insideV w:val="single" w:sz="8" w:space="0" w:color="ED667E" w:themeColor="accent1" w:themeTint="BF"/>
      </w:tblBorders>
    </w:tblPr>
    <w:tcPr>
      <w:shd w:val="clear" w:color="auto" w:fill="F9CCD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67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  <w:insideV w:val="single" w:sz="8" w:space="0" w:color="20C3FF" w:themeColor="accent2" w:themeTint="BF"/>
      </w:tblBorders>
    </w:tblPr>
    <w:tcPr>
      <w:shd w:val="clear" w:color="auto" w:fill="B5EB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0C3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  <w:insideV w:val="single" w:sz="8" w:space="0" w:color="F4F2EC" w:themeColor="accent3" w:themeTint="BF"/>
      </w:tblBorders>
    </w:tblPr>
    <w:tcPr>
      <w:shd w:val="clear" w:color="auto" w:fill="FBFAF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F2E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  <w:insideV w:val="single" w:sz="8" w:space="0" w:color="F5A860" w:themeColor="accent4" w:themeTint="BF"/>
      </w:tblBorders>
    </w:tblPr>
    <w:tcPr>
      <w:shd w:val="clear" w:color="auto" w:fill="FBE2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A86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cPr>
      <w:shd w:val="clear" w:color="auto" w:fill="C8C8C7" w:themeFill="text1" w:themeFillTint="3F"/>
    </w:tcPr>
    <w:tblStylePr w:type="firstRow">
      <w:rPr>
        <w:b/>
        <w:bCs/>
        <w:color w:val="212120" w:themeColor="text1"/>
      </w:rPr>
      <w:tblPr/>
      <w:tcPr>
        <w:shd w:val="clear" w:color="auto" w:fill="E9E9E8" w:themeFill="tex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1" w:themeFill="text1" w:themeFillTint="33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tcBorders>
          <w:insideH w:val="single" w:sz="6" w:space="0" w:color="212120" w:themeColor="text1"/>
          <w:insideV w:val="single" w:sz="6" w:space="0" w:color="212120" w:themeColor="text1"/>
        </w:tcBorders>
        <w:shd w:val="clear" w:color="auto" w:fill="9191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cPr>
      <w:shd w:val="clear" w:color="auto" w:fill="F9CCD4" w:themeFill="accent1" w:themeFillTint="3F"/>
    </w:tcPr>
    <w:tblStylePr w:type="firstRow">
      <w:rPr>
        <w:b/>
        <w:bCs/>
        <w:color w:val="212120" w:themeColor="text1"/>
      </w:rPr>
      <w:tblPr/>
      <w:tcPr>
        <w:shd w:val="clear" w:color="auto" w:fill="FCEBEE" w:themeFill="accen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6DC" w:themeFill="accent1" w:themeFillTint="33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tcBorders>
          <w:insideH w:val="single" w:sz="6" w:space="0" w:color="E73454" w:themeColor="accent1"/>
          <w:insideV w:val="single" w:sz="6" w:space="0" w:color="E73454" w:themeColor="accent1"/>
        </w:tcBorders>
        <w:shd w:val="clear" w:color="auto" w:fill="F399A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cPr>
      <w:shd w:val="clear" w:color="auto" w:fill="B5EBFF" w:themeFill="accent2" w:themeFillTint="3F"/>
    </w:tcPr>
    <w:tblStylePr w:type="firstRow">
      <w:rPr>
        <w:b/>
        <w:bCs/>
        <w:color w:val="212120" w:themeColor="text1"/>
      </w:rPr>
      <w:tblPr/>
      <w:tcPr>
        <w:shd w:val="clear" w:color="auto" w:fill="E1F7FF" w:themeFill="accent2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FFF" w:themeFill="accent2" w:themeFillTint="33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tcBorders>
          <w:insideH w:val="single" w:sz="6" w:space="0" w:color="009DD5" w:themeColor="accent2"/>
          <w:insideV w:val="single" w:sz="6" w:space="0" w:color="009DD5" w:themeColor="accent2"/>
        </w:tcBorders>
        <w:shd w:val="clear" w:color="auto" w:fill="6BD7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cPr>
      <w:shd w:val="clear" w:color="auto" w:fill="FBFAF8" w:themeFill="accent3" w:themeFillTint="3F"/>
    </w:tcPr>
    <w:tblStylePr w:type="firstRow">
      <w:rPr>
        <w:b/>
        <w:bCs/>
        <w:color w:val="21212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1EEE7" w:themeColor="accent3"/>
          <w:insideV w:val="single" w:sz="6" w:space="0" w:color="F1EEE7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cPr>
      <w:shd w:val="clear" w:color="auto" w:fill="FBE2CA" w:themeFill="accent4" w:themeFillTint="3F"/>
    </w:tcPr>
    <w:tblStylePr w:type="firstRow">
      <w:rPr>
        <w:b/>
        <w:bCs/>
        <w:color w:val="212120" w:themeColor="text1"/>
      </w:rPr>
      <w:tblPr/>
      <w:tcPr>
        <w:shd w:val="clear" w:color="auto" w:fill="FDF3EA" w:themeFill="accent4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4" w:themeFill="accent4" w:themeFillTint="33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tcBorders>
          <w:insideH w:val="single" w:sz="6" w:space="0" w:color="F28D2C" w:themeColor="accent4"/>
          <w:insideV w:val="single" w:sz="6" w:space="0" w:color="F28D2C" w:themeColor="accent4"/>
        </w:tcBorders>
        <w:shd w:val="clear" w:color="auto" w:fill="F8C5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21212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21212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8E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CD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9A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9A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EB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BD7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BD7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AF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2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C5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C59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212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shd w:val="clear" w:color="auto" w:fill="C8C8C7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345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shd w:val="clear" w:color="auto" w:fill="F9CCD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5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shd w:val="clear" w:color="auto" w:fill="B5EB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EEE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shd w:val="clear" w:color="auto" w:fill="FBFAF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8D2C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shd w:val="clear" w:color="auto" w:fill="FBE2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21212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21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21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21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345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345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345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CD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EB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EEE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EEE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8D2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8D2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2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21212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CD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EB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2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595957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595957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91918D" w:themeColor="text1" w:themeTint="80"/>
        <w:bottom w:val="single" w:sz="4" w:space="0" w:color="91918D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8D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2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1Horz">
      <w:tblPr/>
      <w:tcPr>
        <w:tcBorders>
          <w:top w:val="single" w:sz="4" w:space="0" w:color="91918D" w:themeColor="text1" w:themeTint="80"/>
          <w:bottom w:val="single" w:sz="4" w:space="0" w:color="91918D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8D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002C"/>
    <w:tblPr>
      <w:tblStyleRowBandSize w:val="1"/>
      <w:tblStyleColBandSize w:val="1"/>
      <w:tblCellMar>
        <w:top w:w="216" w:type="dxa"/>
        <w:left w:w="144" w:type="dxa"/>
        <w:bottom w:w="144" w:type="dxa"/>
        <w:right w:w="144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8D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8D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8D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8D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5959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595957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  <w:ind w:left="2304"/>
    </w:pPr>
    <w:rPr>
      <w:color w:val="70706D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70706D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595957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70706D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paragraph" w:customStyle="1" w:styleId="Logo">
    <w:name w:val="Logo"/>
    <w:basedOn w:val="Normal"/>
    <w:next w:val="Normal"/>
    <w:link w:val="LogoChar"/>
    <w:uiPriority w:val="3"/>
    <w:qFormat/>
    <w:rsid w:val="00A868D5"/>
    <w:pPr>
      <w:spacing w:line="288" w:lineRule="auto"/>
      <w:ind w:left="0"/>
      <w:jc w:val="center"/>
    </w:pPr>
    <w:rPr>
      <w:rFonts w:asciiTheme="majorHAnsi" w:eastAsia="Times New Roman" w:hAnsiTheme="majorHAnsi" w:cs="Arial"/>
      <w:color w:val="4A412B" w:themeColor="accent3" w:themeShade="40"/>
      <w:szCs w:val="23"/>
      <w:lang w:eastAsia="en-US"/>
    </w:rPr>
  </w:style>
  <w:style w:type="character" w:customStyle="1" w:styleId="LogoChar">
    <w:name w:val="Logo Char"/>
    <w:basedOn w:val="DefaultParagraphFont"/>
    <w:link w:val="Logo"/>
    <w:uiPriority w:val="3"/>
    <w:rsid w:val="00A868D5"/>
    <w:rPr>
      <w:rFonts w:asciiTheme="majorHAnsi" w:eastAsia="Times New Roman" w:hAnsiTheme="majorHAnsi" w:cs="Arial"/>
      <w:color w:val="4A412B" w:themeColor="accent3" w:themeShade="40"/>
      <w:szCs w:val="23"/>
      <w:lang w:eastAsia="en-US"/>
    </w:rPr>
  </w:style>
  <w:style w:type="paragraph" w:customStyle="1" w:styleId="Address">
    <w:name w:val="Address"/>
    <w:basedOn w:val="Normal"/>
    <w:next w:val="Normal"/>
    <w:link w:val="AddressChar"/>
    <w:uiPriority w:val="2"/>
    <w:qFormat/>
    <w:rsid w:val="006817A0"/>
    <w:pPr>
      <w:spacing w:after="80"/>
      <w:contextualSpacing/>
    </w:pPr>
    <w:rPr>
      <w:bCs/>
    </w:rPr>
  </w:style>
  <w:style w:type="character" w:customStyle="1" w:styleId="AddressChar">
    <w:name w:val="Address Char"/>
    <w:basedOn w:val="DefaultParagraphFont"/>
    <w:link w:val="Address"/>
    <w:uiPriority w:val="2"/>
    <w:rsid w:val="006817A0"/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T-ICT\AppData\Roaming\Microsoft\Templates\Financial%20business%20card%20(10%20per%20pag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B9A262D59464205A740F114427F5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C351-F9B0-4585-A4FA-AA9B27C62677}"/>
      </w:docPartPr>
      <w:docPartBody>
        <w:p w:rsidR="00000000" w:rsidRDefault="00515948">
          <w:pPr>
            <w:pStyle w:val="EB9A262D59464205A740F114427F5CBF"/>
          </w:pPr>
          <w:r>
            <w:t>Your Name</w:t>
          </w:r>
        </w:p>
      </w:docPartBody>
    </w:docPart>
    <w:docPart>
      <w:docPartPr>
        <w:name w:val="6021318171964702A827A4AEE9388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E7B1B-7D12-45F3-B091-228AAD1BC353}"/>
      </w:docPartPr>
      <w:docPartBody>
        <w:p w:rsidR="00000000" w:rsidRDefault="00515948">
          <w:pPr>
            <w:pStyle w:val="6021318171964702A827A4AEE93885E5"/>
          </w:pPr>
          <w:r>
            <w:t>5432 Any Street West</w:t>
          </w:r>
        </w:p>
      </w:docPartBody>
    </w:docPart>
    <w:docPart>
      <w:docPartPr>
        <w:name w:val="C6C0B66C73A942A384A7BE4681A4C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BBCDEC-D3AC-41AB-8881-52291B6C92B9}"/>
      </w:docPartPr>
      <w:docPartBody>
        <w:p w:rsidR="00000000" w:rsidRDefault="00515948">
          <w:pPr>
            <w:pStyle w:val="C6C0B66C73A942A384A7BE4681A4C2AF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A7A07DE9554D4A7FB3E63B228BD18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9F280-4A9A-445C-B60E-C421CCC262B3}"/>
      </w:docPartPr>
      <w:docPartBody>
        <w:p w:rsidR="00000000" w:rsidRDefault="00515948">
          <w:pPr>
            <w:pStyle w:val="A7A07DE9554D4A7FB3E63B228BD183E5"/>
          </w:pPr>
          <w:r w:rsidRPr="006817A0">
            <w:rPr>
              <w:rStyle w:val="AddressChar"/>
            </w:rPr>
            <w:t>(543) 543-5432</w:t>
          </w:r>
        </w:p>
      </w:docPartBody>
    </w:docPart>
    <w:docPart>
      <w:docPartPr>
        <w:name w:val="13CA5DCF676646D7B0B3A3F7526CA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F4ADE-40A4-40BB-830C-6AA244A99F6D}"/>
      </w:docPartPr>
      <w:docPartBody>
        <w:p w:rsidR="00000000" w:rsidRDefault="00515948">
          <w:pPr>
            <w:pStyle w:val="13CA5DCF676646D7B0B3A3F7526CAC58"/>
          </w:pPr>
          <w:r>
            <w:t>(800) 532-5432</w:t>
          </w:r>
        </w:p>
      </w:docPartBody>
    </w:docPart>
    <w:docPart>
      <w:docPartPr>
        <w:name w:val="39EB673025F545ADA9759442C89E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994E8-726C-4416-A27B-FBBDB472B2D6}"/>
      </w:docPartPr>
      <w:docPartBody>
        <w:p w:rsidR="00000000" w:rsidRDefault="00515948">
          <w:pPr>
            <w:pStyle w:val="39EB673025F545ADA9759442C89E8C3D"/>
          </w:pPr>
          <w:r>
            <w:t>Web address</w:t>
          </w:r>
        </w:p>
      </w:docPartBody>
    </w:docPart>
    <w:docPart>
      <w:docPartPr>
        <w:name w:val="746624BACA344439A31DCB4B8B99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F8705-D7A5-4394-B904-05232669CB4B}"/>
      </w:docPartPr>
      <w:docPartBody>
        <w:p w:rsidR="00000000" w:rsidRDefault="00515948">
          <w:pPr>
            <w:pStyle w:val="746624BACA344439A31DCB4B8B998E86"/>
          </w:pPr>
          <w:r>
            <w:t>Your Name</w:t>
          </w:r>
        </w:p>
      </w:docPartBody>
    </w:docPart>
    <w:docPart>
      <w:docPartPr>
        <w:name w:val="47B269F5D52F41DA8AC763104DBC5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26AF9-FAD1-4941-8244-2800B8339282}"/>
      </w:docPartPr>
      <w:docPartBody>
        <w:p w:rsidR="00000000" w:rsidRDefault="00515948">
          <w:pPr>
            <w:pStyle w:val="47B269F5D52F41DA8AC763104DBC5F90"/>
          </w:pPr>
          <w:r>
            <w:t>5432 Any Street West</w:t>
          </w:r>
        </w:p>
      </w:docPartBody>
    </w:docPart>
    <w:docPart>
      <w:docPartPr>
        <w:name w:val="2A639C6FCF634808AA3C5B717330E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9FF69-3AA2-4E59-8D6E-273FE0468591}"/>
      </w:docPartPr>
      <w:docPartBody>
        <w:p w:rsidR="00000000" w:rsidRDefault="00515948">
          <w:pPr>
            <w:pStyle w:val="2A639C6FCF634808AA3C5B717330E914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46DD4E1096FD475EA05B56A7D41DA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68305-55A7-46B4-9AB8-72592C496510}"/>
      </w:docPartPr>
      <w:docPartBody>
        <w:p w:rsidR="00000000" w:rsidRDefault="00515948">
          <w:pPr>
            <w:pStyle w:val="46DD4E1096FD475EA05B56A7D41DA22D"/>
          </w:pPr>
          <w:r>
            <w:t>(543) 543-5432</w:t>
          </w:r>
        </w:p>
      </w:docPartBody>
    </w:docPart>
    <w:docPart>
      <w:docPartPr>
        <w:name w:val="3D2C47B866D14CD6AA1A801000A9E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D45B1-486E-4295-9C4C-5F5FE086185D}"/>
      </w:docPartPr>
      <w:docPartBody>
        <w:p w:rsidR="00000000" w:rsidRDefault="00515948">
          <w:pPr>
            <w:pStyle w:val="3D2C47B866D14CD6AA1A801000A9E389"/>
          </w:pPr>
          <w:r>
            <w:t>(800) 532-5432</w:t>
          </w:r>
        </w:p>
      </w:docPartBody>
    </w:docPart>
    <w:docPart>
      <w:docPartPr>
        <w:name w:val="A6A3BBE2A0B24439923467A3E15C0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DE1D2-B5EC-4DB1-89FF-5EC1D6E8E387}"/>
      </w:docPartPr>
      <w:docPartBody>
        <w:p w:rsidR="00000000" w:rsidRDefault="00515948">
          <w:pPr>
            <w:pStyle w:val="A6A3BBE2A0B24439923467A3E15C09BE"/>
          </w:pPr>
          <w:r>
            <w:t>Web address</w:t>
          </w:r>
        </w:p>
      </w:docPartBody>
    </w:docPart>
    <w:docPart>
      <w:docPartPr>
        <w:name w:val="60635F417C5E410797642AFBC689C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2A2A3-9C7E-421E-9DE5-87FE5B7CAF96}"/>
      </w:docPartPr>
      <w:docPartBody>
        <w:p w:rsidR="00000000" w:rsidRDefault="00515948">
          <w:pPr>
            <w:pStyle w:val="60635F417C5E410797642AFBC689C824"/>
          </w:pPr>
          <w:r>
            <w:t>Your Name</w:t>
          </w:r>
        </w:p>
      </w:docPartBody>
    </w:docPart>
    <w:docPart>
      <w:docPartPr>
        <w:name w:val="E0CF6A70F1084284AFA45B14FEC07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E6A8A-B629-42E4-860F-0C0E9C7C4D37}"/>
      </w:docPartPr>
      <w:docPartBody>
        <w:p w:rsidR="00000000" w:rsidRDefault="00515948">
          <w:pPr>
            <w:pStyle w:val="E0CF6A70F1084284AFA45B14FEC073C5"/>
          </w:pPr>
          <w:r>
            <w:t>5432 Any Street West</w:t>
          </w:r>
        </w:p>
      </w:docPartBody>
    </w:docPart>
    <w:docPart>
      <w:docPartPr>
        <w:name w:val="C3694A942D2D48569044ABE8BA3CD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45AAB-8229-414D-A773-2C144A3FB83E}"/>
      </w:docPartPr>
      <w:docPartBody>
        <w:p w:rsidR="00000000" w:rsidRDefault="00515948">
          <w:pPr>
            <w:pStyle w:val="C3694A942D2D48569044ABE8BA3CD4DB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B4F953C78BEB4203A38D224078680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0A44D-1DCE-47B5-8E20-5C912E3DF0D9}"/>
      </w:docPartPr>
      <w:docPartBody>
        <w:p w:rsidR="00000000" w:rsidRDefault="00515948">
          <w:pPr>
            <w:pStyle w:val="B4F953C78BEB4203A38D224078680FF3"/>
          </w:pPr>
          <w:r>
            <w:t>(543) 543-5432</w:t>
          </w:r>
        </w:p>
      </w:docPartBody>
    </w:docPart>
    <w:docPart>
      <w:docPartPr>
        <w:name w:val="3B2B7F2DE06C44B8B7E876818115F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4670B-7867-4A3A-954D-ED41FAB0DA46}"/>
      </w:docPartPr>
      <w:docPartBody>
        <w:p w:rsidR="00000000" w:rsidRDefault="00515948">
          <w:pPr>
            <w:pStyle w:val="3B2B7F2DE06C44B8B7E876818115F5EB"/>
          </w:pPr>
          <w:r>
            <w:t>(800) 532-5432</w:t>
          </w:r>
        </w:p>
      </w:docPartBody>
    </w:docPart>
    <w:docPart>
      <w:docPartPr>
        <w:name w:val="9F96112B23374CBF85C6A9009C49D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49158-6F79-47F2-8DE8-DC7992F86ACA}"/>
      </w:docPartPr>
      <w:docPartBody>
        <w:p w:rsidR="00000000" w:rsidRDefault="00515948">
          <w:pPr>
            <w:pStyle w:val="9F96112B23374CBF85C6A9009C49DDFE"/>
          </w:pPr>
          <w:r>
            <w:t>Web address</w:t>
          </w:r>
        </w:p>
      </w:docPartBody>
    </w:docPart>
    <w:docPart>
      <w:docPartPr>
        <w:name w:val="A11D0864CDAA408A983172545FCE8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47F55-BEBF-4C9B-8E9A-07D9AEB378C9}"/>
      </w:docPartPr>
      <w:docPartBody>
        <w:p w:rsidR="00000000" w:rsidRDefault="00515948">
          <w:pPr>
            <w:pStyle w:val="A11D0864CDAA408A983172545FCE87AD"/>
          </w:pPr>
          <w:r>
            <w:t>Your Name</w:t>
          </w:r>
        </w:p>
      </w:docPartBody>
    </w:docPart>
    <w:docPart>
      <w:docPartPr>
        <w:name w:val="54F08734A3C94834B1378A82850CB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B3197-0466-4B5C-AAF7-B3E88FCE984B}"/>
      </w:docPartPr>
      <w:docPartBody>
        <w:p w:rsidR="00000000" w:rsidRDefault="00515948">
          <w:pPr>
            <w:pStyle w:val="54F08734A3C94834B1378A82850CB483"/>
          </w:pPr>
          <w:r>
            <w:t>5432 Any Street West</w:t>
          </w:r>
        </w:p>
      </w:docPartBody>
    </w:docPart>
    <w:docPart>
      <w:docPartPr>
        <w:name w:val="4415B63B31774675A037A2480417C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472D9-0F1B-4A03-ACF1-7AA7C8C1DE00}"/>
      </w:docPartPr>
      <w:docPartBody>
        <w:p w:rsidR="00000000" w:rsidRDefault="00515948">
          <w:pPr>
            <w:pStyle w:val="4415B63B31774675A037A2480417CF56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A63E609DCEC246FA90F3AFFABE340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AA3B0-293F-4D06-BA54-B1EF64503F8B}"/>
      </w:docPartPr>
      <w:docPartBody>
        <w:p w:rsidR="00000000" w:rsidRDefault="00515948">
          <w:pPr>
            <w:pStyle w:val="A63E609DCEC246FA90F3AFFABE340420"/>
          </w:pPr>
          <w:r>
            <w:t>(543) 543-5432</w:t>
          </w:r>
        </w:p>
      </w:docPartBody>
    </w:docPart>
    <w:docPart>
      <w:docPartPr>
        <w:name w:val="094F0A5ABC5E418B91ABCD278EE7E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F5827-A119-4DDD-AEED-967806AE467D}"/>
      </w:docPartPr>
      <w:docPartBody>
        <w:p w:rsidR="00000000" w:rsidRDefault="00515948">
          <w:pPr>
            <w:pStyle w:val="094F0A5ABC5E418B91ABCD278EE7EC32"/>
          </w:pPr>
          <w:r>
            <w:t>(800) 532-5432</w:t>
          </w:r>
        </w:p>
      </w:docPartBody>
    </w:docPart>
    <w:docPart>
      <w:docPartPr>
        <w:name w:val="4EFF2D77DFF742FFAD2522147E840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63333-2724-42DF-B7C5-806A920219D3}"/>
      </w:docPartPr>
      <w:docPartBody>
        <w:p w:rsidR="00000000" w:rsidRDefault="00515948">
          <w:pPr>
            <w:pStyle w:val="4EFF2D77DFF742FFAD2522147E840049"/>
          </w:pPr>
          <w:r>
            <w:t>Web address</w:t>
          </w:r>
        </w:p>
      </w:docPartBody>
    </w:docPart>
    <w:docPart>
      <w:docPartPr>
        <w:name w:val="D05DEB8673F94480B7F478F93470F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F2556-6BCC-48C5-BE94-E3173BC1C20A}"/>
      </w:docPartPr>
      <w:docPartBody>
        <w:p w:rsidR="00000000" w:rsidRDefault="00515948">
          <w:pPr>
            <w:pStyle w:val="D05DEB8673F94480B7F478F93470F38D"/>
          </w:pPr>
          <w:r>
            <w:t>Your Name</w:t>
          </w:r>
        </w:p>
      </w:docPartBody>
    </w:docPart>
    <w:docPart>
      <w:docPartPr>
        <w:name w:val="3FDBDF71912C41019331364AC573BF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55027-14C5-4BBD-8C0D-2F887962D3AD}"/>
      </w:docPartPr>
      <w:docPartBody>
        <w:p w:rsidR="00000000" w:rsidRDefault="00515948">
          <w:pPr>
            <w:pStyle w:val="3FDBDF71912C41019331364AC573BF0A"/>
          </w:pPr>
          <w:r>
            <w:t>5432 Any Street West</w:t>
          </w:r>
        </w:p>
      </w:docPartBody>
    </w:docPart>
    <w:docPart>
      <w:docPartPr>
        <w:name w:val="F2F0FFC183A0436C9AEAACA6E22D8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FD122-B575-48AD-AA3B-8773392CE0FF}"/>
      </w:docPartPr>
      <w:docPartBody>
        <w:p w:rsidR="00000000" w:rsidRDefault="00515948">
          <w:pPr>
            <w:pStyle w:val="F2F0FFC183A0436C9AEAACA6E22D82D9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5401EACD6FC740A7B9406DF0E668E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D3795-8D5B-45C2-B4C5-3982F013F877}"/>
      </w:docPartPr>
      <w:docPartBody>
        <w:p w:rsidR="00000000" w:rsidRDefault="00515948">
          <w:pPr>
            <w:pStyle w:val="5401EACD6FC740A7B9406DF0E668EFC6"/>
          </w:pPr>
          <w:r>
            <w:t>(543) 543-5432</w:t>
          </w:r>
        </w:p>
      </w:docPartBody>
    </w:docPart>
    <w:docPart>
      <w:docPartPr>
        <w:name w:val="FA8442355BD3457F99448A92D20BF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80E45-9DF3-4533-AB71-D5ABEE039AB2}"/>
      </w:docPartPr>
      <w:docPartBody>
        <w:p w:rsidR="00000000" w:rsidRDefault="00515948">
          <w:pPr>
            <w:pStyle w:val="FA8442355BD3457F99448A92D20BF7F8"/>
          </w:pPr>
          <w:r>
            <w:t>(800) 532-5432</w:t>
          </w:r>
        </w:p>
      </w:docPartBody>
    </w:docPart>
    <w:docPart>
      <w:docPartPr>
        <w:name w:val="BBED7BB2B3754B6599D801D4443BA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3AF02-AE7A-44A1-9510-40B6787A8519}"/>
      </w:docPartPr>
      <w:docPartBody>
        <w:p w:rsidR="00000000" w:rsidRDefault="00515948">
          <w:pPr>
            <w:pStyle w:val="BBED7BB2B3754B6599D801D4443BA1FC"/>
          </w:pPr>
          <w:r>
            <w:t>Web address</w:t>
          </w:r>
        </w:p>
      </w:docPartBody>
    </w:docPart>
    <w:docPart>
      <w:docPartPr>
        <w:name w:val="549E42D8EE994B09A815B9F1810F6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B2727-2ED4-45C9-8614-12EACB223EB6}"/>
      </w:docPartPr>
      <w:docPartBody>
        <w:p w:rsidR="00000000" w:rsidRDefault="00515948">
          <w:pPr>
            <w:pStyle w:val="549E42D8EE994B09A815B9F1810F6821"/>
          </w:pPr>
          <w:r>
            <w:t>Your Name</w:t>
          </w:r>
        </w:p>
      </w:docPartBody>
    </w:docPart>
    <w:docPart>
      <w:docPartPr>
        <w:name w:val="BC6A69CCADA64513A0872236DCB18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A088B-3374-4C0F-B518-638C6A8164FF}"/>
      </w:docPartPr>
      <w:docPartBody>
        <w:p w:rsidR="00000000" w:rsidRDefault="00515948">
          <w:pPr>
            <w:pStyle w:val="BC6A69CCADA64513A0872236DCB1822A"/>
          </w:pPr>
          <w:r>
            <w:t>5432 Any Street West</w:t>
          </w:r>
        </w:p>
      </w:docPartBody>
    </w:docPart>
    <w:docPart>
      <w:docPartPr>
        <w:name w:val="BA2AE9D7DFD749C6B780ACC2076E2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8152F-5501-4708-9843-8B5AEC7ACDB7}"/>
      </w:docPartPr>
      <w:docPartBody>
        <w:p w:rsidR="00000000" w:rsidRDefault="00515948">
          <w:pPr>
            <w:pStyle w:val="BA2AE9D7DFD749C6B780ACC2076E2128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35614907A7484E34BE157388D479B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A3D7F-C162-48C8-8109-A7F1E59A4970}"/>
      </w:docPartPr>
      <w:docPartBody>
        <w:p w:rsidR="00000000" w:rsidRDefault="00515948">
          <w:pPr>
            <w:pStyle w:val="35614907A7484E34BE157388D479B0A9"/>
          </w:pPr>
          <w:r>
            <w:t>(543) 543-5432</w:t>
          </w:r>
        </w:p>
      </w:docPartBody>
    </w:docPart>
    <w:docPart>
      <w:docPartPr>
        <w:name w:val="D34643BA60CA4854AFBE4DCF72EC1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23F65-C8BF-4A7E-9AA7-FE234FF93546}"/>
      </w:docPartPr>
      <w:docPartBody>
        <w:p w:rsidR="00000000" w:rsidRDefault="00515948">
          <w:pPr>
            <w:pStyle w:val="D34643BA60CA4854AFBE4DCF72EC1E2E"/>
          </w:pPr>
          <w:r>
            <w:t>(800) 532-5432</w:t>
          </w:r>
        </w:p>
      </w:docPartBody>
    </w:docPart>
    <w:docPart>
      <w:docPartPr>
        <w:name w:val="23538D7E26134BAD8DE04074AC462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86091-B39B-492C-ABF8-95377F181FAB}"/>
      </w:docPartPr>
      <w:docPartBody>
        <w:p w:rsidR="00000000" w:rsidRDefault="00515948">
          <w:pPr>
            <w:pStyle w:val="23538D7E26134BAD8DE04074AC462181"/>
          </w:pPr>
          <w:r>
            <w:t>Web address</w:t>
          </w:r>
        </w:p>
      </w:docPartBody>
    </w:docPart>
    <w:docPart>
      <w:docPartPr>
        <w:name w:val="25C3BE7A6BBD4DAFA1D83DADC2619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3EEAF-3FCC-4F3B-88B1-5F3470DA7B18}"/>
      </w:docPartPr>
      <w:docPartBody>
        <w:p w:rsidR="00000000" w:rsidRDefault="00515948">
          <w:pPr>
            <w:pStyle w:val="25C3BE7A6BBD4DAFA1D83DADC2619460"/>
          </w:pPr>
          <w:r>
            <w:t>Your Name</w:t>
          </w:r>
        </w:p>
      </w:docPartBody>
    </w:docPart>
    <w:docPart>
      <w:docPartPr>
        <w:name w:val="0126D3D47AB44610999CA781F0FFA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51EE7-CB23-4C85-BFA7-AEE605EBE12F}"/>
      </w:docPartPr>
      <w:docPartBody>
        <w:p w:rsidR="00000000" w:rsidRDefault="00515948">
          <w:pPr>
            <w:pStyle w:val="0126D3D47AB44610999CA781F0FFA5B7"/>
          </w:pPr>
          <w:r>
            <w:t>5432 Any Street West</w:t>
          </w:r>
        </w:p>
      </w:docPartBody>
    </w:docPart>
    <w:docPart>
      <w:docPartPr>
        <w:name w:val="B05DF3D7FD804A62BDA209EE7D030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B0520-D58A-4B40-ACD3-24C63424D333}"/>
      </w:docPartPr>
      <w:docPartBody>
        <w:p w:rsidR="00000000" w:rsidRDefault="00515948">
          <w:pPr>
            <w:pStyle w:val="B05DF3D7FD804A62BDA209EE7D03005A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5FF568DAE8A0485FB8F9546C89E68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4B57A-7029-40A4-99CB-7530088B3839}"/>
      </w:docPartPr>
      <w:docPartBody>
        <w:p w:rsidR="00000000" w:rsidRDefault="00515948">
          <w:pPr>
            <w:pStyle w:val="5FF568DAE8A0485FB8F9546C89E682B0"/>
          </w:pPr>
          <w:r>
            <w:t>(543) 543-5432</w:t>
          </w:r>
        </w:p>
      </w:docPartBody>
    </w:docPart>
    <w:docPart>
      <w:docPartPr>
        <w:name w:val="5357AD7635B040D6B90CE5E5D951E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CE0FD-8440-4364-9F63-26F62845A491}"/>
      </w:docPartPr>
      <w:docPartBody>
        <w:p w:rsidR="00000000" w:rsidRDefault="00515948">
          <w:pPr>
            <w:pStyle w:val="5357AD7635B040D6B90CE5E5D951EA20"/>
          </w:pPr>
          <w:r>
            <w:t>(800) 532-5432</w:t>
          </w:r>
        </w:p>
      </w:docPartBody>
    </w:docPart>
    <w:docPart>
      <w:docPartPr>
        <w:name w:val="F3E8FD5B79AE4FABAD9FDAC101ABD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59D1F-029D-4755-8E26-9ACB6A0D7BE5}"/>
      </w:docPartPr>
      <w:docPartBody>
        <w:p w:rsidR="00000000" w:rsidRDefault="00515948">
          <w:pPr>
            <w:pStyle w:val="F3E8FD5B79AE4FABAD9FDAC101ABD0D4"/>
          </w:pPr>
          <w:r>
            <w:t>Web address</w:t>
          </w:r>
        </w:p>
      </w:docPartBody>
    </w:docPart>
    <w:docPart>
      <w:docPartPr>
        <w:name w:val="836AD950906B4233857424E70AE6A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9EA39-0246-44CC-A4A6-3143FBE7F255}"/>
      </w:docPartPr>
      <w:docPartBody>
        <w:p w:rsidR="00000000" w:rsidRDefault="00515948">
          <w:pPr>
            <w:pStyle w:val="836AD950906B4233857424E70AE6AB32"/>
          </w:pPr>
          <w:r>
            <w:t>Your Name</w:t>
          </w:r>
        </w:p>
      </w:docPartBody>
    </w:docPart>
    <w:docPart>
      <w:docPartPr>
        <w:name w:val="55ACE34721B04CA4BD9CED3D8CB26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D65F-FDE1-45E3-811B-2770F0CBCDAB}"/>
      </w:docPartPr>
      <w:docPartBody>
        <w:p w:rsidR="00000000" w:rsidRDefault="00515948">
          <w:pPr>
            <w:pStyle w:val="55ACE34721B04CA4BD9CED3D8CB26D63"/>
          </w:pPr>
          <w:r>
            <w:t>5432 Any Street West</w:t>
          </w:r>
        </w:p>
      </w:docPartBody>
    </w:docPart>
    <w:docPart>
      <w:docPartPr>
        <w:name w:val="1BE18F372FBA47EFB90BE25D457F6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D6F3E-F9C0-408A-BC70-0A0F346816BD}"/>
      </w:docPartPr>
      <w:docPartBody>
        <w:p w:rsidR="00000000" w:rsidRDefault="00515948">
          <w:pPr>
            <w:pStyle w:val="1BE18F372FBA47EFB90BE25D457F687F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4A44282AFC63414CB0B31B649F9ED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ED784-FE0A-45A7-9C79-152E1498E07E}"/>
      </w:docPartPr>
      <w:docPartBody>
        <w:p w:rsidR="00000000" w:rsidRDefault="00515948">
          <w:pPr>
            <w:pStyle w:val="4A44282AFC63414CB0B31B649F9ED084"/>
          </w:pPr>
          <w:r>
            <w:t xml:space="preserve">(543) </w:t>
          </w:r>
          <w:r>
            <w:t>543-5432</w:t>
          </w:r>
        </w:p>
      </w:docPartBody>
    </w:docPart>
    <w:docPart>
      <w:docPartPr>
        <w:name w:val="E98C6006F24C444FBABA15D8BE2A1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9687E-A007-4755-B360-0F3B19BEA5FA}"/>
      </w:docPartPr>
      <w:docPartBody>
        <w:p w:rsidR="00000000" w:rsidRDefault="00515948">
          <w:pPr>
            <w:pStyle w:val="E98C6006F24C444FBABA15D8BE2A1207"/>
          </w:pPr>
          <w:r>
            <w:t>(800) 532-5432</w:t>
          </w:r>
        </w:p>
      </w:docPartBody>
    </w:docPart>
    <w:docPart>
      <w:docPartPr>
        <w:name w:val="4E769C0670F7485BA46E48844BD73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AC5D7-13C9-4EDA-907D-A459ACC3D5E9}"/>
      </w:docPartPr>
      <w:docPartBody>
        <w:p w:rsidR="00000000" w:rsidRDefault="00515948">
          <w:pPr>
            <w:pStyle w:val="4E769C0670F7485BA46E48844BD73E1A"/>
          </w:pPr>
          <w:r>
            <w:t>Web address</w:t>
          </w:r>
        </w:p>
      </w:docPartBody>
    </w:docPart>
    <w:docPart>
      <w:docPartPr>
        <w:name w:val="4FE68144250E48B7AD49C91B30CA6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321C2-59CA-4D45-A842-6B7E55EDF5F2}"/>
      </w:docPartPr>
      <w:docPartBody>
        <w:p w:rsidR="00000000" w:rsidRDefault="00515948">
          <w:pPr>
            <w:pStyle w:val="4FE68144250E48B7AD49C91B30CA6C76"/>
          </w:pPr>
          <w:r>
            <w:t>Your Name</w:t>
          </w:r>
        </w:p>
      </w:docPartBody>
    </w:docPart>
    <w:docPart>
      <w:docPartPr>
        <w:name w:val="F7F4AA32F8944E3FAFB2B738B8E12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DD11C-416E-47B8-8259-8BE3A3EF865F}"/>
      </w:docPartPr>
      <w:docPartBody>
        <w:p w:rsidR="00000000" w:rsidRDefault="00515948">
          <w:pPr>
            <w:pStyle w:val="F7F4AA32F8944E3FAFB2B738B8E12AF6"/>
          </w:pPr>
          <w:r>
            <w:t>5432 Any Street West</w:t>
          </w:r>
        </w:p>
      </w:docPartBody>
    </w:docPart>
    <w:docPart>
      <w:docPartPr>
        <w:name w:val="41BD2268D3A84832B522C99B049F7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FC04D-5D62-47DB-8CBF-01FC750EC7D8}"/>
      </w:docPartPr>
      <w:docPartBody>
        <w:p w:rsidR="00000000" w:rsidRDefault="00515948">
          <w:pPr>
            <w:pStyle w:val="41BD2268D3A84832B522C99B049F7360"/>
          </w:pPr>
          <w:r w:rsidRPr="0004743C">
            <w:rPr>
              <w:rStyle w:val="AddressChar"/>
            </w:rPr>
            <w:t>Townsville, State 54321 USA</w:t>
          </w:r>
        </w:p>
      </w:docPartBody>
    </w:docPart>
    <w:docPart>
      <w:docPartPr>
        <w:name w:val="D4CE962BCBDD4AF8B194EFCBBC82C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6240-B832-4A58-9752-482A3D3C5B84}"/>
      </w:docPartPr>
      <w:docPartBody>
        <w:p w:rsidR="00000000" w:rsidRDefault="00515948">
          <w:pPr>
            <w:pStyle w:val="D4CE962BCBDD4AF8B194EFCBBC82CD78"/>
          </w:pPr>
          <w:r>
            <w:t>(543) 543-5432</w:t>
          </w:r>
        </w:p>
      </w:docPartBody>
    </w:docPart>
    <w:docPart>
      <w:docPartPr>
        <w:name w:val="35B7931D7EC8490CBAFB5D72A5406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76BFB-FA3B-44DC-AAC5-15C0D93E47C4}"/>
      </w:docPartPr>
      <w:docPartBody>
        <w:p w:rsidR="00000000" w:rsidRDefault="00515948">
          <w:pPr>
            <w:pStyle w:val="35B7931D7EC8490CBAFB5D72A54067BC"/>
          </w:pPr>
          <w:r>
            <w:t>(800) 532-5432</w:t>
          </w:r>
        </w:p>
      </w:docPartBody>
    </w:docPart>
    <w:docPart>
      <w:docPartPr>
        <w:name w:val="566237DCB60F4770A87CCC1346289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8E979-C96D-417E-8279-A4E06F3EA0A5}"/>
      </w:docPartPr>
      <w:docPartBody>
        <w:p w:rsidR="00000000" w:rsidRDefault="00515948">
          <w:pPr>
            <w:pStyle w:val="566237DCB60F4770A87CCC134628907A"/>
          </w:pPr>
          <w:r>
            <w:t>Web address</w:t>
          </w:r>
        </w:p>
      </w:docPartBody>
    </w:docPart>
    <w:docPart>
      <w:docPartPr>
        <w:name w:val="BBFBDDA425AF40A99721A543C7D2E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92D3A-90D5-4CB4-B33F-D37225E26C52}"/>
      </w:docPartPr>
      <w:docPartBody>
        <w:p w:rsidR="00000000" w:rsidRDefault="00515948">
          <w:pPr>
            <w:pStyle w:val="BBFBDDA425AF40A99721A543C7D2E421"/>
          </w:pPr>
          <w:r>
            <w:t>Your Name</w:t>
          </w:r>
        </w:p>
      </w:docPartBody>
    </w:docPart>
    <w:docPart>
      <w:docPartPr>
        <w:name w:val="A347F810D24E4C6A9B4660ED5C24C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9D3B9-0599-4EA6-8017-9B27BE8D88E6}"/>
      </w:docPartPr>
      <w:docPartBody>
        <w:p w:rsidR="00000000" w:rsidRDefault="00515948">
          <w:pPr>
            <w:pStyle w:val="A347F810D24E4C6A9B4660ED5C24C504"/>
          </w:pPr>
          <w:r w:rsidRPr="006817A0">
            <w:t>5432 Any Street West</w:t>
          </w:r>
        </w:p>
      </w:docPartBody>
    </w:docPart>
    <w:docPart>
      <w:docPartPr>
        <w:name w:val="11D5FC40AC6A4D258CFD0EC252451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B54D3-356E-4954-AE07-41D5A9D63581}"/>
      </w:docPartPr>
      <w:docPartBody>
        <w:p w:rsidR="00000000" w:rsidRDefault="00515948">
          <w:pPr>
            <w:pStyle w:val="11D5FC40AC6A4D258CFD0EC252451CB1"/>
          </w:pPr>
          <w:r w:rsidRPr="006817A0">
            <w:rPr>
              <w:rStyle w:val="AddressChar"/>
              <w:bCs w:val="0"/>
            </w:rPr>
            <w:t>Townsville, State 54321 USA</w:t>
          </w:r>
        </w:p>
      </w:docPartBody>
    </w:docPart>
    <w:docPart>
      <w:docPartPr>
        <w:name w:val="1AE6B4ABC71E40F2ACBF7773B4727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F66D2-2F3D-4CA3-968D-82C0450DEA5B}"/>
      </w:docPartPr>
      <w:docPartBody>
        <w:p w:rsidR="00000000" w:rsidRDefault="00515948">
          <w:pPr>
            <w:pStyle w:val="1AE6B4ABC71E40F2ACBF7773B4727B17"/>
          </w:pPr>
          <w:r>
            <w:t>(543) 543-5432</w:t>
          </w:r>
        </w:p>
      </w:docPartBody>
    </w:docPart>
    <w:docPart>
      <w:docPartPr>
        <w:name w:val="D17296C6423C4386924AD20D0AE34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D3D5E-AE54-4A7A-B0BB-75BDD5D4A475}"/>
      </w:docPartPr>
      <w:docPartBody>
        <w:p w:rsidR="00000000" w:rsidRDefault="00515948">
          <w:pPr>
            <w:pStyle w:val="D17296C6423C4386924AD20D0AE342DD"/>
          </w:pPr>
          <w:r>
            <w:t>(800) 532-5432</w:t>
          </w:r>
        </w:p>
      </w:docPartBody>
    </w:docPart>
    <w:docPart>
      <w:docPartPr>
        <w:name w:val="FAE85B8117AC4FB3B8E70F79D08CA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B1D6B-75AE-44A2-80DA-BFE2F45DE7A4}"/>
      </w:docPartPr>
      <w:docPartBody>
        <w:p w:rsidR="00000000" w:rsidRDefault="00515948">
          <w:pPr>
            <w:pStyle w:val="FAE85B8117AC4FB3B8E70F79D08CA01A"/>
          </w:pPr>
          <w:r>
            <w:t>Web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948"/>
    <w:rsid w:val="0051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9A262D59464205A740F114427F5CBF">
    <w:name w:val="EB9A262D59464205A740F114427F5CBF"/>
  </w:style>
  <w:style w:type="paragraph" w:customStyle="1" w:styleId="6021318171964702A827A4AEE93885E5">
    <w:name w:val="6021318171964702A827A4AEE93885E5"/>
  </w:style>
  <w:style w:type="paragraph" w:customStyle="1" w:styleId="Address">
    <w:name w:val="Address"/>
    <w:basedOn w:val="Normal"/>
    <w:next w:val="Normal"/>
    <w:link w:val="AddressChar"/>
    <w:uiPriority w:val="2"/>
    <w:qFormat/>
    <w:pPr>
      <w:spacing w:after="80" w:line="240" w:lineRule="auto"/>
      <w:ind w:left="2304"/>
      <w:contextualSpacing/>
    </w:pPr>
    <w:rPr>
      <w:bCs/>
      <w:color w:val="212120"/>
      <w:sz w:val="18"/>
      <w:szCs w:val="18"/>
      <w:lang w:val="en-US" w:eastAsia="ja-JP"/>
    </w:rPr>
  </w:style>
  <w:style w:type="character" w:customStyle="1" w:styleId="AddressChar">
    <w:name w:val="Address Char"/>
    <w:basedOn w:val="DefaultParagraphFont"/>
    <w:link w:val="Address"/>
    <w:uiPriority w:val="2"/>
    <w:rPr>
      <w:bCs/>
      <w:color w:val="212120"/>
      <w:sz w:val="18"/>
      <w:szCs w:val="18"/>
      <w:lang w:val="en-US" w:eastAsia="ja-JP"/>
    </w:rPr>
  </w:style>
  <w:style w:type="paragraph" w:customStyle="1" w:styleId="C6C0B66C73A942A384A7BE4681A4C2AF">
    <w:name w:val="C6C0B66C73A942A384A7BE4681A4C2AF"/>
  </w:style>
  <w:style w:type="paragraph" w:customStyle="1" w:styleId="A7A07DE9554D4A7FB3E63B228BD183E5">
    <w:name w:val="A7A07DE9554D4A7FB3E63B228BD183E5"/>
  </w:style>
  <w:style w:type="paragraph" w:customStyle="1" w:styleId="13CA5DCF676646D7B0B3A3F7526CAC58">
    <w:name w:val="13CA5DCF676646D7B0B3A3F7526CAC58"/>
  </w:style>
  <w:style w:type="paragraph" w:customStyle="1" w:styleId="78D3FF0E7D3C4FE28D06E6A41BA25FCC">
    <w:name w:val="78D3FF0E7D3C4FE28D06E6A41BA25FCC"/>
  </w:style>
  <w:style w:type="paragraph" w:customStyle="1" w:styleId="39EB673025F545ADA9759442C89E8C3D">
    <w:name w:val="39EB673025F545ADA9759442C89E8C3D"/>
  </w:style>
  <w:style w:type="paragraph" w:customStyle="1" w:styleId="746624BACA344439A31DCB4B8B998E86">
    <w:name w:val="746624BACA344439A31DCB4B8B998E86"/>
  </w:style>
  <w:style w:type="paragraph" w:customStyle="1" w:styleId="47B269F5D52F41DA8AC763104DBC5F90">
    <w:name w:val="47B269F5D52F41DA8AC763104DBC5F90"/>
  </w:style>
  <w:style w:type="paragraph" w:customStyle="1" w:styleId="2A639C6FCF634808AA3C5B717330E914">
    <w:name w:val="2A639C6FCF634808AA3C5B717330E914"/>
  </w:style>
  <w:style w:type="paragraph" w:customStyle="1" w:styleId="46DD4E1096FD475EA05B56A7D41DA22D">
    <w:name w:val="46DD4E1096FD475EA05B56A7D41DA22D"/>
  </w:style>
  <w:style w:type="paragraph" w:customStyle="1" w:styleId="3D2C47B866D14CD6AA1A801000A9E389">
    <w:name w:val="3D2C47B866D14CD6AA1A801000A9E389"/>
  </w:style>
  <w:style w:type="paragraph" w:customStyle="1" w:styleId="13C4C1D37A26471DAE0F4B705297E27D">
    <w:name w:val="13C4C1D37A26471DAE0F4B705297E27D"/>
  </w:style>
  <w:style w:type="paragraph" w:customStyle="1" w:styleId="A6A3BBE2A0B24439923467A3E15C09BE">
    <w:name w:val="A6A3BBE2A0B24439923467A3E15C09BE"/>
  </w:style>
  <w:style w:type="paragraph" w:customStyle="1" w:styleId="60635F417C5E410797642AFBC689C824">
    <w:name w:val="60635F417C5E410797642AFBC689C824"/>
  </w:style>
  <w:style w:type="paragraph" w:customStyle="1" w:styleId="E0CF6A70F1084284AFA45B14FEC073C5">
    <w:name w:val="E0CF6A70F1084284AFA45B14FEC073C5"/>
  </w:style>
  <w:style w:type="paragraph" w:customStyle="1" w:styleId="C3694A942D2D48569044ABE8BA3CD4DB">
    <w:name w:val="C3694A942D2D48569044ABE8BA3CD4DB"/>
  </w:style>
  <w:style w:type="paragraph" w:customStyle="1" w:styleId="B4F953C78BEB4203A38D224078680FF3">
    <w:name w:val="B4F953C78BEB4203A38D224078680FF3"/>
  </w:style>
  <w:style w:type="paragraph" w:customStyle="1" w:styleId="3B2B7F2DE06C44B8B7E876818115F5EB">
    <w:name w:val="3B2B7F2DE06C44B8B7E876818115F5EB"/>
  </w:style>
  <w:style w:type="paragraph" w:customStyle="1" w:styleId="2F223884364F4ED6952611D8A1C92ADE">
    <w:name w:val="2F223884364F4ED6952611D8A1C92ADE"/>
  </w:style>
  <w:style w:type="paragraph" w:customStyle="1" w:styleId="9F96112B23374CBF85C6A9009C49DDFE">
    <w:name w:val="9F96112B23374CBF85C6A9009C49DDFE"/>
  </w:style>
  <w:style w:type="paragraph" w:customStyle="1" w:styleId="A11D0864CDAA408A983172545FCE87AD">
    <w:name w:val="A11D0864CDAA408A983172545FCE87AD"/>
  </w:style>
  <w:style w:type="paragraph" w:customStyle="1" w:styleId="54F08734A3C94834B1378A82850CB483">
    <w:name w:val="54F08734A3C94834B1378A82850CB483"/>
  </w:style>
  <w:style w:type="paragraph" w:customStyle="1" w:styleId="4415B63B31774675A037A2480417CF56">
    <w:name w:val="4415B63B31774675A037A2480417CF56"/>
  </w:style>
  <w:style w:type="paragraph" w:customStyle="1" w:styleId="A63E609DCEC246FA90F3AFFABE340420">
    <w:name w:val="A63E609DCEC246FA90F3AFFABE340420"/>
  </w:style>
  <w:style w:type="paragraph" w:customStyle="1" w:styleId="094F0A5ABC5E418B91ABCD278EE7EC32">
    <w:name w:val="094F0A5ABC5E418B91ABCD278EE7EC32"/>
  </w:style>
  <w:style w:type="paragraph" w:customStyle="1" w:styleId="A33B0906C30C4D208F320B0DD39CBE70">
    <w:name w:val="A33B0906C30C4D208F320B0DD39CBE70"/>
  </w:style>
  <w:style w:type="paragraph" w:customStyle="1" w:styleId="4EFF2D77DFF742FFAD2522147E840049">
    <w:name w:val="4EFF2D77DFF742FFAD2522147E840049"/>
  </w:style>
  <w:style w:type="paragraph" w:customStyle="1" w:styleId="D05DEB8673F94480B7F478F93470F38D">
    <w:name w:val="D05DEB8673F94480B7F478F93470F38D"/>
  </w:style>
  <w:style w:type="paragraph" w:customStyle="1" w:styleId="3FDBDF71912C41019331364AC573BF0A">
    <w:name w:val="3FDBDF71912C41019331364AC573BF0A"/>
  </w:style>
  <w:style w:type="paragraph" w:customStyle="1" w:styleId="F2F0FFC183A0436C9AEAACA6E22D82D9">
    <w:name w:val="F2F0FFC183A0436C9AEAACA6E22D82D9"/>
  </w:style>
  <w:style w:type="paragraph" w:customStyle="1" w:styleId="5401EACD6FC740A7B9406DF0E668EFC6">
    <w:name w:val="5401EACD6FC740A7B9406DF0E668EFC6"/>
  </w:style>
  <w:style w:type="paragraph" w:customStyle="1" w:styleId="FA8442355BD3457F99448A92D20BF7F8">
    <w:name w:val="FA8442355BD3457F99448A92D20BF7F8"/>
  </w:style>
  <w:style w:type="paragraph" w:customStyle="1" w:styleId="A78AE4612FD14EFB957812106A8CED68">
    <w:name w:val="A78AE4612FD14EFB957812106A8CED68"/>
  </w:style>
  <w:style w:type="paragraph" w:customStyle="1" w:styleId="BBED7BB2B3754B6599D801D4443BA1FC">
    <w:name w:val="BBED7BB2B3754B6599D801D4443BA1FC"/>
  </w:style>
  <w:style w:type="paragraph" w:customStyle="1" w:styleId="549E42D8EE994B09A815B9F1810F6821">
    <w:name w:val="549E42D8EE994B09A815B9F1810F6821"/>
  </w:style>
  <w:style w:type="paragraph" w:customStyle="1" w:styleId="BC6A69CCADA64513A0872236DCB1822A">
    <w:name w:val="BC6A69CCADA64513A0872236DCB1822A"/>
  </w:style>
  <w:style w:type="paragraph" w:customStyle="1" w:styleId="BA2AE9D7DFD749C6B780ACC2076E2128">
    <w:name w:val="BA2AE9D7DFD749C6B780ACC2076E2128"/>
  </w:style>
  <w:style w:type="paragraph" w:customStyle="1" w:styleId="35614907A7484E34BE157388D479B0A9">
    <w:name w:val="35614907A7484E34BE157388D479B0A9"/>
  </w:style>
  <w:style w:type="paragraph" w:customStyle="1" w:styleId="D34643BA60CA4854AFBE4DCF72EC1E2E">
    <w:name w:val="D34643BA60CA4854AFBE4DCF72EC1E2E"/>
  </w:style>
  <w:style w:type="paragraph" w:customStyle="1" w:styleId="10CEAC354B7C4C24A2946D4311FF6525">
    <w:name w:val="10CEAC354B7C4C24A2946D4311FF6525"/>
  </w:style>
  <w:style w:type="paragraph" w:customStyle="1" w:styleId="23538D7E26134BAD8DE04074AC462181">
    <w:name w:val="23538D7E26134BAD8DE04074AC462181"/>
  </w:style>
  <w:style w:type="paragraph" w:customStyle="1" w:styleId="25C3BE7A6BBD4DAFA1D83DADC2619460">
    <w:name w:val="25C3BE7A6BBD4DAFA1D83DADC2619460"/>
  </w:style>
  <w:style w:type="paragraph" w:customStyle="1" w:styleId="0126D3D47AB44610999CA781F0FFA5B7">
    <w:name w:val="0126D3D47AB44610999CA781F0FFA5B7"/>
  </w:style>
  <w:style w:type="paragraph" w:customStyle="1" w:styleId="B05DF3D7FD804A62BDA209EE7D03005A">
    <w:name w:val="B05DF3D7FD804A62BDA209EE7D03005A"/>
  </w:style>
  <w:style w:type="paragraph" w:customStyle="1" w:styleId="5FF568DAE8A0485FB8F9546C89E682B0">
    <w:name w:val="5FF568DAE8A0485FB8F9546C89E682B0"/>
  </w:style>
  <w:style w:type="paragraph" w:customStyle="1" w:styleId="5357AD7635B040D6B90CE5E5D951EA20">
    <w:name w:val="5357AD7635B040D6B90CE5E5D951EA20"/>
  </w:style>
  <w:style w:type="paragraph" w:customStyle="1" w:styleId="63B5EC02D8004CEDADA5B248C09086FF">
    <w:name w:val="63B5EC02D8004CEDADA5B248C09086FF"/>
  </w:style>
  <w:style w:type="paragraph" w:customStyle="1" w:styleId="F3E8FD5B79AE4FABAD9FDAC101ABD0D4">
    <w:name w:val="F3E8FD5B79AE4FABAD9FDAC101ABD0D4"/>
  </w:style>
  <w:style w:type="paragraph" w:customStyle="1" w:styleId="836AD950906B4233857424E70AE6AB32">
    <w:name w:val="836AD950906B4233857424E70AE6AB32"/>
  </w:style>
  <w:style w:type="paragraph" w:customStyle="1" w:styleId="55ACE34721B04CA4BD9CED3D8CB26D63">
    <w:name w:val="55ACE34721B04CA4BD9CED3D8CB26D63"/>
  </w:style>
  <w:style w:type="paragraph" w:customStyle="1" w:styleId="1BE18F372FBA47EFB90BE25D457F687F">
    <w:name w:val="1BE18F372FBA47EFB90BE25D457F687F"/>
  </w:style>
  <w:style w:type="paragraph" w:customStyle="1" w:styleId="4A44282AFC63414CB0B31B649F9ED084">
    <w:name w:val="4A44282AFC63414CB0B31B649F9ED084"/>
  </w:style>
  <w:style w:type="paragraph" w:customStyle="1" w:styleId="E98C6006F24C444FBABA15D8BE2A1207">
    <w:name w:val="E98C6006F24C444FBABA15D8BE2A1207"/>
  </w:style>
  <w:style w:type="paragraph" w:customStyle="1" w:styleId="6C4A724842D6409883B54EC5B1905C75">
    <w:name w:val="6C4A724842D6409883B54EC5B1905C75"/>
  </w:style>
  <w:style w:type="paragraph" w:customStyle="1" w:styleId="4E769C0670F7485BA46E48844BD73E1A">
    <w:name w:val="4E769C0670F7485BA46E48844BD73E1A"/>
  </w:style>
  <w:style w:type="paragraph" w:customStyle="1" w:styleId="4FE68144250E48B7AD49C91B30CA6C76">
    <w:name w:val="4FE68144250E48B7AD49C91B30CA6C76"/>
  </w:style>
  <w:style w:type="paragraph" w:customStyle="1" w:styleId="F7F4AA32F8944E3FAFB2B738B8E12AF6">
    <w:name w:val="F7F4AA32F8944E3FAFB2B738B8E12AF6"/>
  </w:style>
  <w:style w:type="paragraph" w:customStyle="1" w:styleId="41BD2268D3A84832B522C99B049F7360">
    <w:name w:val="41BD2268D3A84832B522C99B049F7360"/>
  </w:style>
  <w:style w:type="paragraph" w:customStyle="1" w:styleId="D4CE962BCBDD4AF8B194EFCBBC82CD78">
    <w:name w:val="D4CE962BCBDD4AF8B194EFCBBC82CD78"/>
  </w:style>
  <w:style w:type="paragraph" w:customStyle="1" w:styleId="35B7931D7EC8490CBAFB5D72A54067BC">
    <w:name w:val="35B7931D7EC8490CBAFB5D72A54067BC"/>
  </w:style>
  <w:style w:type="paragraph" w:customStyle="1" w:styleId="E2A7EDDFAF70494FB90B72C93DDB8D69">
    <w:name w:val="E2A7EDDFAF70494FB90B72C93DDB8D69"/>
  </w:style>
  <w:style w:type="paragraph" w:customStyle="1" w:styleId="566237DCB60F4770A87CCC134628907A">
    <w:name w:val="566237DCB60F4770A87CCC134628907A"/>
  </w:style>
  <w:style w:type="paragraph" w:customStyle="1" w:styleId="BBFBDDA425AF40A99721A543C7D2E421">
    <w:name w:val="BBFBDDA425AF40A99721A543C7D2E421"/>
  </w:style>
  <w:style w:type="paragraph" w:customStyle="1" w:styleId="A347F810D24E4C6A9B4660ED5C24C504">
    <w:name w:val="A347F810D24E4C6A9B4660ED5C24C504"/>
  </w:style>
  <w:style w:type="paragraph" w:customStyle="1" w:styleId="11D5FC40AC6A4D258CFD0EC252451CB1">
    <w:name w:val="11D5FC40AC6A4D258CFD0EC252451CB1"/>
  </w:style>
  <w:style w:type="paragraph" w:customStyle="1" w:styleId="1AE6B4ABC71E40F2ACBF7773B4727B17">
    <w:name w:val="1AE6B4ABC71E40F2ACBF7773B4727B17"/>
  </w:style>
  <w:style w:type="paragraph" w:customStyle="1" w:styleId="D17296C6423C4386924AD20D0AE342DD">
    <w:name w:val="D17296C6423C4386924AD20D0AE342DD"/>
  </w:style>
  <w:style w:type="paragraph" w:customStyle="1" w:styleId="05778EBD0F8F45D6883082116C967041">
    <w:name w:val="05778EBD0F8F45D6883082116C967041"/>
  </w:style>
  <w:style w:type="paragraph" w:customStyle="1" w:styleId="FAE85B8117AC4FB3B8E70F79D08CA01A">
    <w:name w:val="FAE85B8117AC4FB3B8E70F79D08CA0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Financial Business Brochure">
      <a:dk1>
        <a:srgbClr val="212120"/>
      </a:dk1>
      <a:lt1>
        <a:sysClr val="window" lastClr="FFFFFF"/>
      </a:lt1>
      <a:dk2>
        <a:srgbClr val="000000"/>
      </a:dk2>
      <a:lt2>
        <a:srgbClr val="FFFFFF"/>
      </a:lt2>
      <a:accent1>
        <a:srgbClr val="E73454"/>
      </a:accent1>
      <a:accent2>
        <a:srgbClr val="009DD5"/>
      </a:accent2>
      <a:accent3>
        <a:srgbClr val="F1EEE7"/>
      </a:accent3>
      <a:accent4>
        <a:srgbClr val="F28D2C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Vijenac Ivana Česmičkog 7</CompanyAddress>
  <CompanyPhone>+385 95 9106212</CompanyPhone>
  <CompanyFax>www.gergely.hr</CompanyFax>
  <CompanyEmail>info@gergely.hr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C0AA9E-9F75-447E-ABB5-766CB17D335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8C992B0-0BD9-4EE4-A800-E88D18119A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B53725-215A-4B33-8F7A-EAD1EB9BAB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3E7A01-D9C5-4772-B5C7-3CE8BA81A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Financial business card (10 per page).dotx</Template>
  <TotalTime>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31000 Osijek, Croatia</dc:title>
  <dc:creator/>
  <cp:keywords>Rudolf Gergely</cp:keywords>
  <cp:lastModifiedBy/>
  <cp:revision>1</cp:revision>
  <dcterms:created xsi:type="dcterms:W3CDTF">2025-04-03T22:03:00Z</dcterms:created>
  <dcterms:modified xsi:type="dcterms:W3CDTF">2025-04-03T22:21:00Z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